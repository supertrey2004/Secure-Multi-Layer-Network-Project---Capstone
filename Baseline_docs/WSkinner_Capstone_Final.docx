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ABD6" w14:textId="77777777" w:rsidR="00E3603C" w:rsidRPr="00AD59E8" w:rsidRDefault="001C134F" w:rsidP="003D1766">
      <w:r>
        <w:rPr>
          <w:noProof/>
          <w14:ligatures w14:val="none"/>
        </w:rPr>
        <mc:AlternateContent>
          <mc:Choice Requires="wpg">
            <w:drawing>
              <wp:anchor distT="0" distB="0" distL="114300" distR="114300" simplePos="0" relativeHeight="251664381" behindDoc="1" locked="1" layoutInCell="1" allowOverlap="1" wp14:anchorId="2FB43A11" wp14:editId="6FF6C46E">
                <wp:simplePos x="0" y="0"/>
                <wp:positionH relativeFrom="column">
                  <wp:posOffset>-685800</wp:posOffset>
                </wp:positionH>
                <wp:positionV relativeFrom="paragraph">
                  <wp:posOffset>-228600</wp:posOffset>
                </wp:positionV>
                <wp:extent cx="7773352" cy="10058400"/>
                <wp:effectExtent l="0" t="0" r="0" b="0"/>
                <wp:wrapNone/>
                <wp:docPr id="13275110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3352" cy="10058400"/>
                          <a:chOff x="0" y="0"/>
                          <a:chExt cx="7773352" cy="10058400"/>
                        </a:xfrm>
                      </wpg:grpSpPr>
                      <wps:wsp>
                        <wps:cNvPr id="802719018" name="Bg"/>
                        <wps:cNvSpPr>
                          <a:spLocks/>
                        </wps:cNvSpPr>
                        <wps:spPr>
                          <a:xfrm flipH="1">
                            <a:off x="952" y="0"/>
                            <a:ext cx="7772400" cy="10058400"/>
                          </a:xfrm>
                          <a:prstGeom prst="rect">
                            <a:avLst/>
                          </a:prstGeom>
                          <a:solidFill>
                            <a:schemeClr val="accent5">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2740628" name="Rectangle 5"/>
                        <wps:cNvSpPr/>
                        <wps:spPr>
                          <a:xfrm rot="5400000">
                            <a:off x="2363787" y="-1287145"/>
                            <a:ext cx="27305" cy="4754880"/>
                          </a:xfrm>
                          <a:prstGeom prst="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69479991" id="Group 4" o:spid="_x0000_s1026" alt="&quot;&quot;" style="position:absolute;margin-left:-54pt;margin-top:-18pt;width:612.05pt;height:11in;z-index:-251652099;mso-width-percent:1000;mso-height-percent:1000;mso-width-percent:1000;mso-height-percent:1000" coordsize="77733,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">
                <v:rect id="Bg" o:spid="_x0000_s1027" style="position:absolute;left:9;width:77724;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" fillcolor="#107b5e [1608]" stroked="f" strokeweight="1.5pt"/>
                <v:rect id="Rectangle 5" o:spid="_x0000_s1028" style="position:absolute;left:23637;top:-12871;width:273;height:4754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" fillcolor="#b0e68c [1943]" stroked="f" strokeweight="1.5pt"/>
                <w10:anchorlock/>
              </v:group>
            </w:pict>
          </mc:Fallback>
        </mc:AlternateContent>
      </w:r>
    </w:p>
    <w:tbl>
      <w:tblPr>
        <w:tblStyle w:val="TableGrid"/>
        <w:tblW w:w="10080" w:type="dxa"/>
        <w:tblInd w:w="0" w:type="dxa"/>
        <w:tblLayout w:type="fixed"/>
        <w:tblLook w:val="04A0" w:firstRow="1" w:lastRow="0" w:firstColumn="1" w:lastColumn="0" w:noHBand="0" w:noVBand="1"/>
      </w:tblPr>
      <w:tblGrid>
        <w:gridCol w:w="6720"/>
        <w:gridCol w:w="3360"/>
      </w:tblGrid>
      <w:tr w:rsidR="00C60EC8" w:rsidRPr="004A6803" w14:paraId="0DDD1273" w14:textId="77777777" w:rsidTr="002A298A">
        <w:trPr>
          <w:trHeight w:val="1296"/>
        </w:trPr>
        <w:tc>
          <w:tcPr>
            <w:tcW w:w="6720" w:type="dxa"/>
            <w:tcBorders>
              <w:top w:val="nil"/>
              <w:left w:val="nil"/>
              <w:bottom w:val="nil"/>
              <w:right w:val="nil"/>
            </w:tcBorders>
          </w:tcPr>
          <w:p w14:paraId="4451F90C" w14:textId="77777777" w:rsidR="00C60EC8" w:rsidRPr="00DE0AC1" w:rsidRDefault="00C60EC8" w:rsidP="00C3607E">
            <w:pPr>
              <w:pStyle w:val="Subtitle"/>
            </w:pPr>
          </w:p>
        </w:tc>
        <w:tc>
          <w:tcPr>
            <w:tcW w:w="3360" w:type="dxa"/>
            <w:tcBorders>
              <w:top w:val="nil"/>
              <w:left w:val="nil"/>
              <w:bottom w:val="nil"/>
              <w:right w:val="nil"/>
            </w:tcBorders>
          </w:tcPr>
          <w:p w14:paraId="17CC2611" w14:textId="62AB5E5A" w:rsidR="00C60EC8" w:rsidRPr="00C3607E" w:rsidRDefault="0020486D" w:rsidP="00C3607E">
            <w:pPr>
              <w:pStyle w:val="Subtitle"/>
            </w:pPr>
            <w:r>
              <w:t>11/</w:t>
            </w:r>
            <w:r w:rsidR="003A374C">
              <w:t>25</w:t>
            </w:r>
            <w:r>
              <w:t>/2025</w:t>
            </w:r>
          </w:p>
        </w:tc>
      </w:tr>
      <w:tr w:rsidR="004A57E6" w:rsidRPr="004A6803" w14:paraId="6FAC08FF" w14:textId="77777777" w:rsidTr="00124376">
        <w:trPr>
          <w:trHeight w:val="6480"/>
        </w:trPr>
        <w:tc>
          <w:tcPr>
            <w:tcW w:w="10080" w:type="dxa"/>
            <w:gridSpan w:val="2"/>
            <w:tcBorders>
              <w:top w:val="nil"/>
              <w:left w:val="nil"/>
              <w:bottom w:val="nil"/>
              <w:right w:val="nil"/>
            </w:tcBorders>
          </w:tcPr>
          <w:p w14:paraId="7519890F" w14:textId="3532EEC1" w:rsidR="00124376" w:rsidRPr="00063396" w:rsidRDefault="0020486D" w:rsidP="009A459C">
            <w:pPr>
              <w:pStyle w:val="Title"/>
              <w:spacing w:line="240" w:lineRule="auto"/>
              <w:rPr>
                <w:sz w:val="72"/>
                <w:szCs w:val="72"/>
              </w:rPr>
            </w:pPr>
            <w:bookmarkStart w:id="0" w:name="_Toc214955506"/>
            <w:r w:rsidRPr="00063396">
              <w:rPr>
                <w:sz w:val="72"/>
                <w:szCs w:val="72"/>
              </w:rPr>
              <w:t>Information Systems Capstone Project Proposal</w:t>
            </w:r>
            <w:bookmarkEnd w:id="0"/>
          </w:p>
        </w:tc>
      </w:tr>
      <w:tr w:rsidR="00124376" w:rsidRPr="004A6803" w14:paraId="0406D189" w14:textId="77777777" w:rsidTr="00124376">
        <w:trPr>
          <w:trHeight w:val="3312"/>
        </w:trPr>
        <w:tc>
          <w:tcPr>
            <w:tcW w:w="10080" w:type="dxa"/>
            <w:gridSpan w:val="2"/>
            <w:tcBorders>
              <w:top w:val="nil"/>
              <w:left w:val="nil"/>
              <w:bottom w:val="nil"/>
              <w:right w:val="nil"/>
            </w:tcBorders>
          </w:tcPr>
          <w:p w14:paraId="11F41F6B" w14:textId="77777777" w:rsidR="00124376" w:rsidRDefault="00124376" w:rsidP="00124376">
            <w:pPr>
              <w:pStyle w:val="CoverPageSubheading"/>
              <w:jc w:val="center"/>
            </w:pPr>
            <w:r>
              <w:t>Project Name:</w:t>
            </w:r>
          </w:p>
          <w:p w14:paraId="37780A5B" w14:textId="2F986D4D" w:rsidR="001860BA" w:rsidRPr="001860BA" w:rsidRDefault="006656F3" w:rsidP="006656F3">
            <w:pPr>
              <w:pStyle w:val="CoverPageInfo"/>
              <w:jc w:val="center"/>
            </w:pPr>
            <w:r w:rsidRPr="006656F3">
              <w:rPr>
                <w:b/>
                <w:sz w:val="28"/>
              </w:rPr>
              <w:t>Secure Multi-Layer Network Project</w:t>
            </w:r>
          </w:p>
          <w:p w14:paraId="3F644062" w14:textId="48EA192C" w:rsidR="00124376" w:rsidRPr="00F365CA" w:rsidRDefault="00124376" w:rsidP="00124376">
            <w:pPr>
              <w:pStyle w:val="CoverPageInfo"/>
            </w:pPr>
          </w:p>
        </w:tc>
      </w:tr>
      <w:tr w:rsidR="00124376" w:rsidRPr="004A6803" w14:paraId="5C90BB70" w14:textId="77777777" w:rsidTr="00124376">
        <w:trPr>
          <w:trHeight w:val="1872"/>
        </w:trPr>
        <w:tc>
          <w:tcPr>
            <w:tcW w:w="10080" w:type="dxa"/>
            <w:gridSpan w:val="2"/>
            <w:tcBorders>
              <w:top w:val="nil"/>
              <w:left w:val="nil"/>
              <w:bottom w:val="nil"/>
              <w:right w:val="nil"/>
            </w:tcBorders>
          </w:tcPr>
          <w:p w14:paraId="0857D951" w14:textId="77777777" w:rsidR="00124376" w:rsidRPr="00F365CA" w:rsidRDefault="00124376" w:rsidP="00124376">
            <w:pPr>
              <w:pStyle w:val="CoverPageSubheading"/>
              <w:jc w:val="center"/>
            </w:pPr>
            <w:r>
              <w:t>Proposal by:</w:t>
            </w:r>
          </w:p>
          <w:p w14:paraId="1AA58FF7" w14:textId="2D38AA41" w:rsidR="00124376" w:rsidRDefault="00124376" w:rsidP="00124376">
            <w:pPr>
              <w:pStyle w:val="CoverPageSubheading"/>
              <w:jc w:val="center"/>
            </w:pPr>
            <w:r>
              <w:t>William A. Skinner</w:t>
            </w:r>
          </w:p>
        </w:tc>
      </w:tr>
    </w:tbl>
    <w:p w14:paraId="3BC896C9" w14:textId="77777777" w:rsidR="004D0EAC" w:rsidRPr="004D0EAC" w:rsidRDefault="004D0EAC" w:rsidP="003D6E74">
      <w:pPr>
        <w:spacing w:line="279" w:lineRule="auto"/>
        <w:rPr>
          <w:color w:val="FFFFFF" w:themeColor="text1"/>
        </w:rPr>
      </w:pPr>
    </w:p>
    <w:p w14:paraId="194D7297" w14:textId="77777777" w:rsidR="004D0EAC" w:rsidRDefault="004D0EAC" w:rsidP="003D6E74">
      <w:pPr>
        <w:spacing w:line="279" w:lineRule="auto"/>
        <w:sectPr w:rsidR="004D0EAC" w:rsidSect="00252AB9">
          <w:headerReference w:type="even" r:id="rId11"/>
          <w:headerReference w:type="default" r:id="rId12"/>
          <w:footerReference w:type="even" r:id="rId13"/>
          <w:footerReference w:type="default" r:id="rId14"/>
          <w:pgSz w:w="12240" w:h="15840" w:code="1"/>
          <w:pgMar w:top="360" w:right="1080" w:bottom="288" w:left="1080" w:header="0" w:footer="0" w:gutter="0"/>
          <w:cols w:space="720"/>
          <w:titlePg/>
          <w:docGrid w:linePitch="360"/>
        </w:sectPr>
      </w:pPr>
    </w:p>
    <w:sdt>
      <w:sdtPr>
        <w:rPr>
          <w:rFonts w:asciiTheme="minorHAnsi" w:eastAsiaTheme="minorHAnsi" w:hAnsiTheme="minorHAnsi" w:cs="Arial (Body CS)"/>
          <w:color w:val="107C5F" w:themeColor="accent5" w:themeShade="80"/>
          <w:kern w:val="2"/>
          <w:sz w:val="22"/>
          <w:szCs w:val="22"/>
          <w14:ligatures w14:val="standardContextual"/>
        </w:rPr>
        <w:id w:val="-2008585368"/>
        <w:docPartObj>
          <w:docPartGallery w:val="Table of Contents"/>
          <w:docPartUnique/>
        </w:docPartObj>
      </w:sdtPr>
      <w:sdtEndPr>
        <w:rPr>
          <w:b/>
          <w:bCs/>
          <w:noProof/>
        </w:rPr>
      </w:sdtEndPr>
      <w:sdtContent>
        <w:p w14:paraId="2E525A7B" w14:textId="041C1E42" w:rsidR="00063396" w:rsidRDefault="00063396" w:rsidP="00063396">
          <w:pPr>
            <w:pStyle w:val="TOCHeading"/>
          </w:pPr>
          <w:r>
            <w:t>Table of Contents</w:t>
          </w:r>
        </w:p>
        <w:p w14:paraId="2A1A227B" w14:textId="1229D22E" w:rsidR="008B4C18" w:rsidRDefault="00063396">
          <w:pPr>
            <w:pStyle w:val="TOC1"/>
            <w:tabs>
              <w:tab w:val="right" w:leader="dot" w:pos="8270"/>
            </w:tabs>
            <w:rPr>
              <w:rFonts w:eastAsiaTheme="minorEastAsia" w:cstheme="minorBidi"/>
              <w:noProof/>
              <w:color w:val="auto"/>
              <w:sz w:val="24"/>
              <w:szCs w:val="24"/>
            </w:rPr>
          </w:pPr>
          <w:r>
            <w:fldChar w:fldCharType="begin"/>
          </w:r>
          <w:r>
            <w:instrText xml:space="preserve"> TOC \o "1-3" \h \z \u </w:instrText>
          </w:r>
          <w:r>
            <w:fldChar w:fldCharType="separate"/>
          </w:r>
          <w:hyperlink w:anchor="_Toc214955506" w:history="1">
            <w:r w:rsidR="008B4C18" w:rsidRPr="00D83618">
              <w:rPr>
                <w:rStyle w:val="Hyperlink"/>
                <w:noProof/>
              </w:rPr>
              <w:t>Information Systems Capstone Project Proposal</w:t>
            </w:r>
            <w:r w:rsidR="008B4C18">
              <w:rPr>
                <w:noProof/>
                <w:webHidden/>
              </w:rPr>
              <w:tab/>
            </w:r>
            <w:r w:rsidR="008B4C18">
              <w:rPr>
                <w:noProof/>
                <w:webHidden/>
              </w:rPr>
              <w:fldChar w:fldCharType="begin"/>
            </w:r>
            <w:r w:rsidR="008B4C18">
              <w:rPr>
                <w:noProof/>
                <w:webHidden/>
              </w:rPr>
              <w:instrText xml:space="preserve"> PAGEREF _Toc214955506 \h </w:instrText>
            </w:r>
            <w:r w:rsidR="008B4C18">
              <w:rPr>
                <w:noProof/>
                <w:webHidden/>
              </w:rPr>
            </w:r>
            <w:r w:rsidR="008B4C18">
              <w:rPr>
                <w:noProof/>
                <w:webHidden/>
              </w:rPr>
              <w:fldChar w:fldCharType="separate"/>
            </w:r>
            <w:r w:rsidR="008B4C18">
              <w:rPr>
                <w:noProof/>
                <w:webHidden/>
              </w:rPr>
              <w:t>1</w:t>
            </w:r>
            <w:r w:rsidR="008B4C18">
              <w:rPr>
                <w:noProof/>
                <w:webHidden/>
              </w:rPr>
              <w:fldChar w:fldCharType="end"/>
            </w:r>
          </w:hyperlink>
        </w:p>
        <w:p w14:paraId="47A9915D" w14:textId="2C1AAC2B" w:rsidR="008B4C18" w:rsidRDefault="008B4C18">
          <w:pPr>
            <w:pStyle w:val="TOC1"/>
            <w:tabs>
              <w:tab w:val="right" w:leader="dot" w:pos="8270"/>
            </w:tabs>
            <w:rPr>
              <w:rFonts w:eastAsiaTheme="minorEastAsia" w:cstheme="minorBidi"/>
              <w:noProof/>
              <w:color w:val="auto"/>
              <w:sz w:val="24"/>
              <w:szCs w:val="24"/>
            </w:rPr>
          </w:pPr>
          <w:hyperlink w:anchor="_Toc214955507" w:history="1">
            <w:r w:rsidRPr="00D83618">
              <w:rPr>
                <w:rStyle w:val="Hyperlink"/>
                <w:noProof/>
              </w:rPr>
              <w:t>Abstract</w:t>
            </w:r>
            <w:r>
              <w:rPr>
                <w:noProof/>
                <w:webHidden/>
              </w:rPr>
              <w:tab/>
            </w:r>
            <w:r>
              <w:rPr>
                <w:noProof/>
                <w:webHidden/>
              </w:rPr>
              <w:fldChar w:fldCharType="begin"/>
            </w:r>
            <w:r>
              <w:rPr>
                <w:noProof/>
                <w:webHidden/>
              </w:rPr>
              <w:instrText xml:space="preserve"> PAGEREF _Toc214955507 \h </w:instrText>
            </w:r>
            <w:r>
              <w:rPr>
                <w:noProof/>
                <w:webHidden/>
              </w:rPr>
            </w:r>
            <w:r>
              <w:rPr>
                <w:noProof/>
                <w:webHidden/>
              </w:rPr>
              <w:fldChar w:fldCharType="separate"/>
            </w:r>
            <w:r>
              <w:rPr>
                <w:noProof/>
                <w:webHidden/>
              </w:rPr>
              <w:t>3</w:t>
            </w:r>
            <w:r>
              <w:rPr>
                <w:noProof/>
                <w:webHidden/>
              </w:rPr>
              <w:fldChar w:fldCharType="end"/>
            </w:r>
          </w:hyperlink>
        </w:p>
        <w:p w14:paraId="4F3A7DF7" w14:textId="73B43119" w:rsidR="008B4C18" w:rsidRDefault="008B4C18">
          <w:pPr>
            <w:pStyle w:val="TOC1"/>
            <w:tabs>
              <w:tab w:val="right" w:leader="dot" w:pos="8270"/>
            </w:tabs>
            <w:rPr>
              <w:rFonts w:eastAsiaTheme="minorEastAsia" w:cstheme="minorBidi"/>
              <w:noProof/>
              <w:color w:val="auto"/>
              <w:sz w:val="24"/>
              <w:szCs w:val="24"/>
            </w:rPr>
          </w:pPr>
          <w:hyperlink w:anchor="_Toc214955508" w:history="1">
            <w:r w:rsidRPr="00D83618">
              <w:rPr>
                <w:rStyle w:val="Hyperlink"/>
                <w:noProof/>
              </w:rPr>
              <w:t>Project Description</w:t>
            </w:r>
            <w:r>
              <w:rPr>
                <w:noProof/>
                <w:webHidden/>
              </w:rPr>
              <w:tab/>
            </w:r>
            <w:r>
              <w:rPr>
                <w:noProof/>
                <w:webHidden/>
              </w:rPr>
              <w:fldChar w:fldCharType="begin"/>
            </w:r>
            <w:r>
              <w:rPr>
                <w:noProof/>
                <w:webHidden/>
              </w:rPr>
              <w:instrText xml:space="preserve"> PAGEREF _Toc214955508 \h </w:instrText>
            </w:r>
            <w:r>
              <w:rPr>
                <w:noProof/>
                <w:webHidden/>
              </w:rPr>
            </w:r>
            <w:r>
              <w:rPr>
                <w:noProof/>
                <w:webHidden/>
              </w:rPr>
              <w:fldChar w:fldCharType="separate"/>
            </w:r>
            <w:r>
              <w:rPr>
                <w:noProof/>
                <w:webHidden/>
              </w:rPr>
              <w:t>4</w:t>
            </w:r>
            <w:r>
              <w:rPr>
                <w:noProof/>
                <w:webHidden/>
              </w:rPr>
              <w:fldChar w:fldCharType="end"/>
            </w:r>
          </w:hyperlink>
        </w:p>
        <w:p w14:paraId="11FF5D20" w14:textId="59ECD856" w:rsidR="008B4C18" w:rsidRDefault="008B4C18">
          <w:pPr>
            <w:pStyle w:val="TOC1"/>
            <w:tabs>
              <w:tab w:val="right" w:leader="dot" w:pos="8270"/>
            </w:tabs>
            <w:rPr>
              <w:rFonts w:eastAsiaTheme="minorEastAsia" w:cstheme="minorBidi"/>
              <w:noProof/>
              <w:color w:val="auto"/>
              <w:sz w:val="24"/>
              <w:szCs w:val="24"/>
            </w:rPr>
          </w:pPr>
          <w:hyperlink w:anchor="_Toc214955509" w:history="1">
            <w:r w:rsidRPr="00D83618">
              <w:rPr>
                <w:rStyle w:val="Hyperlink"/>
                <w:noProof/>
              </w:rPr>
              <w:t>Project Scope</w:t>
            </w:r>
            <w:r>
              <w:rPr>
                <w:noProof/>
                <w:webHidden/>
              </w:rPr>
              <w:tab/>
            </w:r>
            <w:r>
              <w:rPr>
                <w:noProof/>
                <w:webHidden/>
              </w:rPr>
              <w:fldChar w:fldCharType="begin"/>
            </w:r>
            <w:r>
              <w:rPr>
                <w:noProof/>
                <w:webHidden/>
              </w:rPr>
              <w:instrText xml:space="preserve"> PAGEREF _Toc214955509 \h </w:instrText>
            </w:r>
            <w:r>
              <w:rPr>
                <w:noProof/>
                <w:webHidden/>
              </w:rPr>
            </w:r>
            <w:r>
              <w:rPr>
                <w:noProof/>
                <w:webHidden/>
              </w:rPr>
              <w:fldChar w:fldCharType="separate"/>
            </w:r>
            <w:r>
              <w:rPr>
                <w:noProof/>
                <w:webHidden/>
              </w:rPr>
              <w:t>5</w:t>
            </w:r>
            <w:r>
              <w:rPr>
                <w:noProof/>
                <w:webHidden/>
              </w:rPr>
              <w:fldChar w:fldCharType="end"/>
            </w:r>
          </w:hyperlink>
        </w:p>
        <w:p w14:paraId="0CA459CA" w14:textId="6391DC0D" w:rsidR="008B4C18" w:rsidRDefault="008B4C18">
          <w:pPr>
            <w:pStyle w:val="TOC1"/>
            <w:tabs>
              <w:tab w:val="right" w:leader="dot" w:pos="8270"/>
            </w:tabs>
            <w:rPr>
              <w:rFonts w:eastAsiaTheme="minorEastAsia" w:cstheme="minorBidi"/>
              <w:noProof/>
              <w:color w:val="auto"/>
              <w:sz w:val="24"/>
              <w:szCs w:val="24"/>
            </w:rPr>
          </w:pPr>
          <w:hyperlink w:anchor="_Toc214955510" w:history="1">
            <w:r w:rsidRPr="00D83618">
              <w:rPr>
                <w:rStyle w:val="Hyperlink"/>
                <w:noProof/>
              </w:rPr>
              <w:t>Project Technologies</w:t>
            </w:r>
            <w:r>
              <w:rPr>
                <w:noProof/>
                <w:webHidden/>
              </w:rPr>
              <w:tab/>
            </w:r>
            <w:r>
              <w:rPr>
                <w:noProof/>
                <w:webHidden/>
              </w:rPr>
              <w:fldChar w:fldCharType="begin"/>
            </w:r>
            <w:r>
              <w:rPr>
                <w:noProof/>
                <w:webHidden/>
              </w:rPr>
              <w:instrText xml:space="preserve"> PAGEREF _Toc214955510 \h </w:instrText>
            </w:r>
            <w:r>
              <w:rPr>
                <w:noProof/>
                <w:webHidden/>
              </w:rPr>
            </w:r>
            <w:r>
              <w:rPr>
                <w:noProof/>
                <w:webHidden/>
              </w:rPr>
              <w:fldChar w:fldCharType="separate"/>
            </w:r>
            <w:r>
              <w:rPr>
                <w:noProof/>
                <w:webHidden/>
              </w:rPr>
              <w:t>6</w:t>
            </w:r>
            <w:r>
              <w:rPr>
                <w:noProof/>
                <w:webHidden/>
              </w:rPr>
              <w:fldChar w:fldCharType="end"/>
            </w:r>
          </w:hyperlink>
        </w:p>
        <w:p w14:paraId="18154099" w14:textId="23577701" w:rsidR="008B4C18" w:rsidRDefault="008B4C18">
          <w:pPr>
            <w:pStyle w:val="TOC1"/>
            <w:tabs>
              <w:tab w:val="right" w:leader="dot" w:pos="8270"/>
            </w:tabs>
            <w:rPr>
              <w:rFonts w:eastAsiaTheme="minorEastAsia" w:cstheme="minorBidi"/>
              <w:noProof/>
              <w:color w:val="auto"/>
              <w:sz w:val="24"/>
              <w:szCs w:val="24"/>
            </w:rPr>
          </w:pPr>
          <w:hyperlink w:anchor="_Toc214955511" w:history="1">
            <w:r w:rsidRPr="00D83618">
              <w:rPr>
                <w:rStyle w:val="Hyperlink"/>
                <w:noProof/>
              </w:rPr>
              <w:t>Project Features</w:t>
            </w:r>
            <w:r>
              <w:rPr>
                <w:noProof/>
                <w:webHidden/>
              </w:rPr>
              <w:tab/>
            </w:r>
            <w:r>
              <w:rPr>
                <w:noProof/>
                <w:webHidden/>
              </w:rPr>
              <w:fldChar w:fldCharType="begin"/>
            </w:r>
            <w:r>
              <w:rPr>
                <w:noProof/>
                <w:webHidden/>
              </w:rPr>
              <w:instrText xml:space="preserve"> PAGEREF _Toc214955511 \h </w:instrText>
            </w:r>
            <w:r>
              <w:rPr>
                <w:noProof/>
                <w:webHidden/>
              </w:rPr>
            </w:r>
            <w:r>
              <w:rPr>
                <w:noProof/>
                <w:webHidden/>
              </w:rPr>
              <w:fldChar w:fldCharType="separate"/>
            </w:r>
            <w:r>
              <w:rPr>
                <w:noProof/>
                <w:webHidden/>
              </w:rPr>
              <w:t>8</w:t>
            </w:r>
            <w:r>
              <w:rPr>
                <w:noProof/>
                <w:webHidden/>
              </w:rPr>
              <w:fldChar w:fldCharType="end"/>
            </w:r>
          </w:hyperlink>
        </w:p>
        <w:p w14:paraId="025BF97D" w14:textId="73A9415C" w:rsidR="008B4C18" w:rsidRDefault="008B4C18">
          <w:pPr>
            <w:pStyle w:val="TOC1"/>
            <w:tabs>
              <w:tab w:val="right" w:leader="dot" w:pos="8270"/>
            </w:tabs>
            <w:rPr>
              <w:rFonts w:eastAsiaTheme="minorEastAsia" w:cstheme="minorBidi"/>
              <w:noProof/>
              <w:color w:val="auto"/>
              <w:sz w:val="24"/>
              <w:szCs w:val="24"/>
            </w:rPr>
          </w:pPr>
          <w:hyperlink w:anchor="_Toc214955512" w:history="1">
            <w:r w:rsidRPr="00D83618">
              <w:rPr>
                <w:rStyle w:val="Hyperlink"/>
                <w:noProof/>
              </w:rPr>
              <w:t>Project Phase Breakdown</w:t>
            </w:r>
            <w:r>
              <w:rPr>
                <w:noProof/>
                <w:webHidden/>
              </w:rPr>
              <w:tab/>
            </w:r>
            <w:r>
              <w:rPr>
                <w:noProof/>
                <w:webHidden/>
              </w:rPr>
              <w:fldChar w:fldCharType="begin"/>
            </w:r>
            <w:r>
              <w:rPr>
                <w:noProof/>
                <w:webHidden/>
              </w:rPr>
              <w:instrText xml:space="preserve"> PAGEREF _Toc214955512 \h </w:instrText>
            </w:r>
            <w:r>
              <w:rPr>
                <w:noProof/>
                <w:webHidden/>
              </w:rPr>
            </w:r>
            <w:r>
              <w:rPr>
                <w:noProof/>
                <w:webHidden/>
              </w:rPr>
              <w:fldChar w:fldCharType="separate"/>
            </w:r>
            <w:r>
              <w:rPr>
                <w:noProof/>
                <w:webHidden/>
              </w:rPr>
              <w:t>9</w:t>
            </w:r>
            <w:r>
              <w:rPr>
                <w:noProof/>
                <w:webHidden/>
              </w:rPr>
              <w:fldChar w:fldCharType="end"/>
            </w:r>
          </w:hyperlink>
        </w:p>
        <w:p w14:paraId="1D7EE3F7" w14:textId="2FBF6F15" w:rsidR="008B4C18" w:rsidRDefault="008B4C18">
          <w:pPr>
            <w:pStyle w:val="TOC1"/>
            <w:tabs>
              <w:tab w:val="right" w:leader="dot" w:pos="8270"/>
            </w:tabs>
            <w:rPr>
              <w:rFonts w:eastAsiaTheme="minorEastAsia" w:cstheme="minorBidi"/>
              <w:noProof/>
              <w:color w:val="auto"/>
              <w:sz w:val="24"/>
              <w:szCs w:val="24"/>
            </w:rPr>
          </w:pPr>
          <w:hyperlink w:anchor="_Toc214955513" w:history="1">
            <w:r w:rsidRPr="00D83618">
              <w:rPr>
                <w:rStyle w:val="Hyperlink"/>
                <w:noProof/>
              </w:rPr>
              <w:t>Project Deliverables</w:t>
            </w:r>
            <w:r>
              <w:rPr>
                <w:noProof/>
                <w:webHidden/>
              </w:rPr>
              <w:tab/>
            </w:r>
            <w:r>
              <w:rPr>
                <w:noProof/>
                <w:webHidden/>
              </w:rPr>
              <w:fldChar w:fldCharType="begin"/>
            </w:r>
            <w:r>
              <w:rPr>
                <w:noProof/>
                <w:webHidden/>
              </w:rPr>
              <w:instrText xml:space="preserve"> PAGEREF _Toc214955513 \h </w:instrText>
            </w:r>
            <w:r>
              <w:rPr>
                <w:noProof/>
                <w:webHidden/>
              </w:rPr>
            </w:r>
            <w:r>
              <w:rPr>
                <w:noProof/>
                <w:webHidden/>
              </w:rPr>
              <w:fldChar w:fldCharType="separate"/>
            </w:r>
            <w:r>
              <w:rPr>
                <w:noProof/>
                <w:webHidden/>
              </w:rPr>
              <w:t>11</w:t>
            </w:r>
            <w:r>
              <w:rPr>
                <w:noProof/>
                <w:webHidden/>
              </w:rPr>
              <w:fldChar w:fldCharType="end"/>
            </w:r>
          </w:hyperlink>
        </w:p>
        <w:p w14:paraId="27FC2D03" w14:textId="71D0455C" w:rsidR="008B4C18" w:rsidRDefault="008B4C18">
          <w:pPr>
            <w:pStyle w:val="TOC1"/>
            <w:tabs>
              <w:tab w:val="right" w:leader="dot" w:pos="8270"/>
            </w:tabs>
            <w:rPr>
              <w:rFonts w:eastAsiaTheme="minorEastAsia" w:cstheme="minorBidi"/>
              <w:noProof/>
              <w:color w:val="auto"/>
              <w:sz w:val="24"/>
              <w:szCs w:val="24"/>
            </w:rPr>
          </w:pPr>
          <w:hyperlink w:anchor="_Toc214955514" w:history="1">
            <w:r w:rsidRPr="00D83618">
              <w:rPr>
                <w:rStyle w:val="Hyperlink"/>
                <w:noProof/>
              </w:rPr>
              <w:t>Project Milestones</w:t>
            </w:r>
            <w:r>
              <w:rPr>
                <w:noProof/>
                <w:webHidden/>
              </w:rPr>
              <w:tab/>
            </w:r>
            <w:r>
              <w:rPr>
                <w:noProof/>
                <w:webHidden/>
              </w:rPr>
              <w:fldChar w:fldCharType="begin"/>
            </w:r>
            <w:r>
              <w:rPr>
                <w:noProof/>
                <w:webHidden/>
              </w:rPr>
              <w:instrText xml:space="preserve"> PAGEREF _Toc214955514 \h </w:instrText>
            </w:r>
            <w:r>
              <w:rPr>
                <w:noProof/>
                <w:webHidden/>
              </w:rPr>
            </w:r>
            <w:r>
              <w:rPr>
                <w:noProof/>
                <w:webHidden/>
              </w:rPr>
              <w:fldChar w:fldCharType="separate"/>
            </w:r>
            <w:r>
              <w:rPr>
                <w:noProof/>
                <w:webHidden/>
              </w:rPr>
              <w:t>14</w:t>
            </w:r>
            <w:r>
              <w:rPr>
                <w:noProof/>
                <w:webHidden/>
              </w:rPr>
              <w:fldChar w:fldCharType="end"/>
            </w:r>
          </w:hyperlink>
        </w:p>
        <w:p w14:paraId="10579200" w14:textId="066F71D9" w:rsidR="008B4C18" w:rsidRDefault="008B4C18">
          <w:pPr>
            <w:pStyle w:val="TOC1"/>
            <w:tabs>
              <w:tab w:val="right" w:leader="dot" w:pos="8270"/>
            </w:tabs>
            <w:rPr>
              <w:rFonts w:eastAsiaTheme="minorEastAsia" w:cstheme="minorBidi"/>
              <w:noProof/>
              <w:color w:val="auto"/>
              <w:sz w:val="24"/>
              <w:szCs w:val="24"/>
            </w:rPr>
          </w:pPr>
          <w:hyperlink w:anchor="_Toc214955515" w:history="1">
            <w:r w:rsidRPr="00D83618">
              <w:rPr>
                <w:rStyle w:val="Hyperlink"/>
                <w:noProof/>
              </w:rPr>
              <w:t>Project Timeline</w:t>
            </w:r>
            <w:r>
              <w:rPr>
                <w:noProof/>
                <w:webHidden/>
              </w:rPr>
              <w:tab/>
            </w:r>
            <w:r>
              <w:rPr>
                <w:noProof/>
                <w:webHidden/>
              </w:rPr>
              <w:fldChar w:fldCharType="begin"/>
            </w:r>
            <w:r>
              <w:rPr>
                <w:noProof/>
                <w:webHidden/>
              </w:rPr>
              <w:instrText xml:space="preserve"> PAGEREF _Toc214955515 \h </w:instrText>
            </w:r>
            <w:r>
              <w:rPr>
                <w:noProof/>
                <w:webHidden/>
              </w:rPr>
            </w:r>
            <w:r>
              <w:rPr>
                <w:noProof/>
                <w:webHidden/>
              </w:rPr>
              <w:fldChar w:fldCharType="separate"/>
            </w:r>
            <w:r>
              <w:rPr>
                <w:noProof/>
                <w:webHidden/>
              </w:rPr>
              <w:t>15</w:t>
            </w:r>
            <w:r>
              <w:rPr>
                <w:noProof/>
                <w:webHidden/>
              </w:rPr>
              <w:fldChar w:fldCharType="end"/>
            </w:r>
          </w:hyperlink>
        </w:p>
        <w:p w14:paraId="0A88CF89" w14:textId="51AEF14C" w:rsidR="008B4C18" w:rsidRDefault="008B4C18">
          <w:pPr>
            <w:pStyle w:val="TOC1"/>
            <w:tabs>
              <w:tab w:val="right" w:leader="dot" w:pos="8270"/>
            </w:tabs>
            <w:rPr>
              <w:rFonts w:eastAsiaTheme="minorEastAsia" w:cstheme="minorBidi"/>
              <w:noProof/>
              <w:color w:val="auto"/>
              <w:sz w:val="24"/>
              <w:szCs w:val="24"/>
            </w:rPr>
          </w:pPr>
          <w:hyperlink w:anchor="_Toc214955516" w:history="1">
            <w:r w:rsidRPr="00D83618">
              <w:rPr>
                <w:rStyle w:val="Hyperlink"/>
                <w:noProof/>
              </w:rPr>
              <w:t>First Two Weeks: Task Breakdown</w:t>
            </w:r>
            <w:r>
              <w:rPr>
                <w:noProof/>
                <w:webHidden/>
              </w:rPr>
              <w:tab/>
            </w:r>
            <w:r>
              <w:rPr>
                <w:noProof/>
                <w:webHidden/>
              </w:rPr>
              <w:fldChar w:fldCharType="begin"/>
            </w:r>
            <w:r>
              <w:rPr>
                <w:noProof/>
                <w:webHidden/>
              </w:rPr>
              <w:instrText xml:space="preserve"> PAGEREF _Toc214955516 \h </w:instrText>
            </w:r>
            <w:r>
              <w:rPr>
                <w:noProof/>
                <w:webHidden/>
              </w:rPr>
            </w:r>
            <w:r>
              <w:rPr>
                <w:noProof/>
                <w:webHidden/>
              </w:rPr>
              <w:fldChar w:fldCharType="separate"/>
            </w:r>
            <w:r>
              <w:rPr>
                <w:noProof/>
                <w:webHidden/>
              </w:rPr>
              <w:t>16</w:t>
            </w:r>
            <w:r>
              <w:rPr>
                <w:noProof/>
                <w:webHidden/>
              </w:rPr>
              <w:fldChar w:fldCharType="end"/>
            </w:r>
          </w:hyperlink>
        </w:p>
        <w:p w14:paraId="3D8E83D3" w14:textId="24793881" w:rsidR="008B4C18" w:rsidRDefault="008B4C18">
          <w:pPr>
            <w:pStyle w:val="TOC1"/>
            <w:tabs>
              <w:tab w:val="right" w:leader="dot" w:pos="8270"/>
            </w:tabs>
            <w:rPr>
              <w:rFonts w:eastAsiaTheme="minorEastAsia" w:cstheme="minorBidi"/>
              <w:noProof/>
              <w:color w:val="auto"/>
              <w:sz w:val="24"/>
              <w:szCs w:val="24"/>
            </w:rPr>
          </w:pPr>
          <w:hyperlink w:anchor="_Toc214955517" w:history="1">
            <w:r w:rsidRPr="00D83618">
              <w:rPr>
                <w:rStyle w:val="Hyperlink"/>
                <w:noProof/>
              </w:rPr>
              <w:t>Acknowledgement</w:t>
            </w:r>
            <w:r>
              <w:rPr>
                <w:noProof/>
                <w:webHidden/>
              </w:rPr>
              <w:tab/>
            </w:r>
            <w:r>
              <w:rPr>
                <w:noProof/>
                <w:webHidden/>
              </w:rPr>
              <w:fldChar w:fldCharType="begin"/>
            </w:r>
            <w:r>
              <w:rPr>
                <w:noProof/>
                <w:webHidden/>
              </w:rPr>
              <w:instrText xml:space="preserve"> PAGEREF _Toc214955517 \h </w:instrText>
            </w:r>
            <w:r>
              <w:rPr>
                <w:noProof/>
                <w:webHidden/>
              </w:rPr>
            </w:r>
            <w:r>
              <w:rPr>
                <w:noProof/>
                <w:webHidden/>
              </w:rPr>
              <w:fldChar w:fldCharType="separate"/>
            </w:r>
            <w:r>
              <w:rPr>
                <w:noProof/>
                <w:webHidden/>
              </w:rPr>
              <w:t>17</w:t>
            </w:r>
            <w:r>
              <w:rPr>
                <w:noProof/>
                <w:webHidden/>
              </w:rPr>
              <w:fldChar w:fldCharType="end"/>
            </w:r>
          </w:hyperlink>
        </w:p>
        <w:p w14:paraId="1F641351" w14:textId="235D19A8" w:rsidR="008B4C18" w:rsidRDefault="008B4C18">
          <w:pPr>
            <w:pStyle w:val="TOC1"/>
            <w:tabs>
              <w:tab w:val="right" w:leader="dot" w:pos="8270"/>
            </w:tabs>
            <w:rPr>
              <w:rFonts w:eastAsiaTheme="minorEastAsia" w:cstheme="minorBidi"/>
              <w:noProof/>
              <w:color w:val="auto"/>
              <w:sz w:val="24"/>
              <w:szCs w:val="24"/>
            </w:rPr>
          </w:pPr>
          <w:hyperlink w:anchor="_Toc214955518" w:history="1">
            <w:r w:rsidRPr="00D83618">
              <w:rPr>
                <w:rStyle w:val="Hyperlink"/>
                <w:noProof/>
              </w:rPr>
              <w:t>References and Research Links</w:t>
            </w:r>
            <w:r>
              <w:rPr>
                <w:noProof/>
                <w:webHidden/>
              </w:rPr>
              <w:tab/>
            </w:r>
            <w:r>
              <w:rPr>
                <w:noProof/>
                <w:webHidden/>
              </w:rPr>
              <w:fldChar w:fldCharType="begin"/>
            </w:r>
            <w:r>
              <w:rPr>
                <w:noProof/>
                <w:webHidden/>
              </w:rPr>
              <w:instrText xml:space="preserve"> PAGEREF _Toc214955518 \h </w:instrText>
            </w:r>
            <w:r>
              <w:rPr>
                <w:noProof/>
                <w:webHidden/>
              </w:rPr>
            </w:r>
            <w:r>
              <w:rPr>
                <w:noProof/>
                <w:webHidden/>
              </w:rPr>
              <w:fldChar w:fldCharType="separate"/>
            </w:r>
            <w:r>
              <w:rPr>
                <w:noProof/>
                <w:webHidden/>
              </w:rPr>
              <w:t>18</w:t>
            </w:r>
            <w:r>
              <w:rPr>
                <w:noProof/>
                <w:webHidden/>
              </w:rPr>
              <w:fldChar w:fldCharType="end"/>
            </w:r>
          </w:hyperlink>
        </w:p>
        <w:p w14:paraId="2865DF8D" w14:textId="5D45BFD9" w:rsidR="00063396" w:rsidRDefault="00063396" w:rsidP="00063396">
          <w:pPr>
            <w:jc w:val="center"/>
          </w:pPr>
          <w:r>
            <w:rPr>
              <w:b/>
              <w:bCs/>
              <w:noProof/>
            </w:rPr>
            <w:fldChar w:fldCharType="end"/>
          </w:r>
        </w:p>
      </w:sdtContent>
    </w:sdt>
    <w:p w14:paraId="2C82FED2" w14:textId="534EC622" w:rsidR="00063396" w:rsidRDefault="00063396">
      <w:r>
        <w:br w:type="page"/>
      </w:r>
    </w:p>
    <w:p w14:paraId="7D51213E" w14:textId="77777777" w:rsidR="00063396" w:rsidRPr="00063396" w:rsidRDefault="00063396" w:rsidP="00063396">
      <w:pPr>
        <w:pStyle w:val="Heading1"/>
      </w:pPr>
      <w:bookmarkStart w:id="1" w:name="_Toc214955507"/>
      <w:r w:rsidRPr="00063396">
        <w:lastRenderedPageBreak/>
        <w:t>Abstract</w:t>
      </w:r>
      <w:bookmarkEnd w:id="1"/>
    </w:p>
    <w:p w14:paraId="0B483D2F" w14:textId="1C515C58" w:rsidR="00E07223" w:rsidRDefault="00E07223" w:rsidP="00B1330E">
      <w:r w:rsidRPr="00E07223">
        <w:t>The objective of my project is to design, deploy, and evaluate a secure multi-layered network that models a modern enterprise environment. The system will consist of three primary layers: an external public network or the internet, an internal user network, and a private data network secured behind a secondary firewall. This project focuses on secure network segmentation, centralized domain management, user access control, and data protection between layers.</w:t>
      </w:r>
    </w:p>
    <w:p w14:paraId="29C8A649" w14:textId="0A35D35F" w:rsidR="00EB5864" w:rsidRDefault="00C71844" w:rsidP="00B1330E">
      <w:r>
        <w:t xml:space="preserve">As for the environment setting, I will be </w:t>
      </w:r>
      <w:r w:rsidR="006C46AA">
        <w:t>using the IS Server Room</w:t>
      </w:r>
      <w:r w:rsidR="00BC63D0">
        <w:t xml:space="preserve"> servers.</w:t>
      </w:r>
      <w:r w:rsidR="00D27887">
        <w:t xml:space="preserve"> </w:t>
      </w:r>
      <w:r w:rsidR="00BC63D0">
        <w:t>My current plan requires two blade servers</w:t>
      </w:r>
      <w:r w:rsidR="00EB5864">
        <w:t xml:space="preserve"> </w:t>
      </w:r>
      <w:r w:rsidR="00BC63D0">
        <w:t>to operate and run</w:t>
      </w:r>
      <w:r w:rsidR="00D27887">
        <w:t xml:space="preserve">. If necessary, I can drop down the one-blade server, but this will hamper some of the underlying designs. </w:t>
      </w:r>
    </w:p>
    <w:p w14:paraId="1453F19D" w14:textId="52F20578" w:rsidR="00E07223" w:rsidRPr="00E07223" w:rsidRDefault="00E07223" w:rsidP="00B1330E">
      <w:r w:rsidRPr="00E07223">
        <w:t>The environment will be built using two Windows Server hosts (HV1 and HV2) running Hyper-V to manage virtual machines. Active Directory Domain Services (AD DS) and DNS will provide centralized authentication, user management, and domain-integrated naming resolution. Domain-connected user systems will simulate real enterprise workstations with managed access policies. A Node.js web application will be hosted on the internal network, allowing authenticated users to access services and interact securely with a MongoDB database hosted on the private network. Firewalls and routing rules will tightly control all inter-network communication to maintain strict isolation and data confidentiality.</w:t>
      </w:r>
    </w:p>
    <w:p w14:paraId="7368BF44" w14:textId="77777777" w:rsidR="00E07223" w:rsidRPr="00E07223" w:rsidRDefault="00E07223" w:rsidP="00B1330E">
      <w:r w:rsidRPr="00E07223">
        <w:t>At the end, I will run a security evaluation that will include a penetration testing phase using Wireshark for packet capture and analysis, Nmap for network reconnaissance, and Nessus for vulnerability scanning. A structured backup and recovery plan will protect critical data and configuration files. The final deliverables will include a fully functional segmented network with domain-integrated users, a secure web interface connected to MongoDB, backup systems testing, system documentation, and a penetration test report demonstrating security effectiveness and system reliability.</w:t>
      </w:r>
    </w:p>
    <w:p w14:paraId="1013FB3E" w14:textId="446D4EB1" w:rsidR="00E07223" w:rsidRDefault="00E07223">
      <w:r>
        <w:br w:type="page"/>
      </w:r>
    </w:p>
    <w:p w14:paraId="3070C56D" w14:textId="193760DA" w:rsidR="00124376" w:rsidRDefault="00E07223" w:rsidP="00E07223">
      <w:pPr>
        <w:pStyle w:val="Heading1"/>
      </w:pPr>
      <w:bookmarkStart w:id="2" w:name="_Toc214955508"/>
      <w:r>
        <w:lastRenderedPageBreak/>
        <w:t>P</w:t>
      </w:r>
      <w:r w:rsidRPr="00E07223">
        <w:t>roject Description</w:t>
      </w:r>
      <w:bookmarkEnd w:id="2"/>
    </w:p>
    <w:p w14:paraId="04A9E9AE" w14:textId="77777777" w:rsidR="006A73AC" w:rsidRPr="006A73AC" w:rsidRDefault="006A73AC" w:rsidP="00CE4436">
      <w:r w:rsidRPr="006A73AC">
        <w:t>The objective of this project is to design, deploy, and evaluate a secure multi-layered network infrastructure that replicates the structure of a modern enterprise system. This environment will consist of three distinct network layers: an external public network representing the Internet, an internal network used for users and service access, and a private data network protected behind a secondary firewall where sensitive data is securely stored. The goal is to demonstrate the ability to design and manage a secure, scalable, and resilient network environment that integrates authentication, access control, and data protection across multiple systems.</w:t>
      </w:r>
    </w:p>
    <w:p w14:paraId="05765DD4" w14:textId="0127994D" w:rsidR="006A73AC" w:rsidRPr="006A73AC" w:rsidRDefault="006A73AC" w:rsidP="00CE4436">
      <w:r w:rsidRPr="006A73AC">
        <w:t xml:space="preserve">I chose this project because it combines several of </w:t>
      </w:r>
      <w:r w:rsidR="00CC52E5">
        <w:t>the</w:t>
      </w:r>
      <w:r w:rsidRPr="006A73AC">
        <w:t xml:space="preserve"> core </w:t>
      </w:r>
      <w:r w:rsidR="00092BF6">
        <w:t>concepts</w:t>
      </w:r>
      <w:r w:rsidRPr="006A73AC">
        <w:t xml:space="preserve"> in cybersecurity, system administration, and network design. I have been interested in understanding how enterprise networks are segmented to balance usability and security, and this project </w:t>
      </w:r>
      <w:r w:rsidR="00092BF6">
        <w:t>allows me</w:t>
      </w:r>
      <w:r w:rsidRPr="006A73AC">
        <w:t xml:space="preserve"> to build that structure from the ground up. By managing everything from domain services to database access control, I’ll gain a deeper understanding of how different technologies communicate securely and how to design systems that minimize risk while maintaining functionality.</w:t>
      </w:r>
    </w:p>
    <w:p w14:paraId="28FA4889" w14:textId="77777777" w:rsidR="006A73AC" w:rsidRPr="006A73AC" w:rsidRDefault="006A73AC" w:rsidP="00CE4436">
      <w:r w:rsidRPr="006A73AC">
        <w:t>Throughout the development process, I expect to strengthen my technical expertise in several key areas, including network segmentation, virtualization, and secure data communication. I will learn to integrate Windows Server services such as Active Directory Domain Services (AD DS) and DNS to manage users and devices across the network. I will also gain hands-on experience building and configuring firewalls, implementing routing policies, and hosting a Node.js-based web application that communicates securely with a MongoDB database located in a private network segment. This combination of technologies will give me experience designing a layered security model and understanding how real-world enterprises manage internal and external access.</w:t>
      </w:r>
    </w:p>
    <w:p w14:paraId="24BD844A" w14:textId="77777777" w:rsidR="006A73AC" w:rsidRPr="006A73AC" w:rsidRDefault="006A73AC" w:rsidP="00CE4436">
      <w:r w:rsidRPr="006A73AC">
        <w:t>This project will help me grow as an Information Systems professional by reinforcing the connection between theory and practice. It will require me to plan and execute system configurations, conduct penetration testing, and develop documentation that clearly communicates my design decisions and results. The skills gained—especially in infrastructure security, data protection, and service integration—will be directly applicable to IT administration, cybersecurity analysis, and network engineering roles.</w:t>
      </w:r>
    </w:p>
    <w:p w14:paraId="1588E087" w14:textId="11CDD3FE" w:rsidR="006A73AC" w:rsidRDefault="006A73AC" w:rsidP="00CE4436">
      <w:r w:rsidRPr="006A73AC">
        <w:lastRenderedPageBreak/>
        <w:t xml:space="preserve">The technologies used in this project—Windows Server, Hyper-V, </w:t>
      </w:r>
      <w:r w:rsidR="00234D92">
        <w:t>OPNsense</w:t>
      </w:r>
      <w:r w:rsidRPr="006A73AC">
        <w:t xml:space="preserve">, Node.js, and MongoDB—will all work together to form a cohesive system. The Windows Servers will host the virtual machines and domain services; </w:t>
      </w:r>
      <w:r w:rsidR="00234D92">
        <w:t>OPNsense</w:t>
      </w:r>
      <w:r w:rsidR="00EF5B20">
        <w:t xml:space="preserve"> </w:t>
      </w:r>
      <w:r w:rsidRPr="006A73AC">
        <w:t xml:space="preserve">will provide firewall and routing control between the three network layers; and the Node.js application will operate on the internal network, securely connecting to the MongoDB database through restricted </w:t>
      </w:r>
      <w:r w:rsidR="00B76B1E" w:rsidRPr="006A73AC">
        <w:t>routes</w:t>
      </w:r>
      <w:r w:rsidRPr="006A73AC">
        <w:t xml:space="preserve"> on the private network. This configuration ensures that each component fulfills a specific function while maintaining strict isolation and data confidentiality between layers.</w:t>
      </w:r>
    </w:p>
    <w:p w14:paraId="08AE2208" w14:textId="436A4435" w:rsidR="000226B8" w:rsidRPr="006A73AC" w:rsidRDefault="000226B8" w:rsidP="00CE4436">
      <w:r w:rsidRPr="000226B8">
        <w:t>This project excites me because it reflects</w:t>
      </w:r>
      <w:r>
        <w:t xml:space="preserve"> </w:t>
      </w:r>
      <w:r w:rsidR="002569C1">
        <w:t>my curiosity about how things work. I’ve always had a habit of trying to understand how things work and how to use them</w:t>
      </w:r>
      <w:r w:rsidR="00E17EB4">
        <w:t xml:space="preserve"> in my own way. </w:t>
      </w:r>
      <w:r w:rsidR="00F7632F">
        <w:t xml:space="preserve">As I’ve gotten more </w:t>
      </w:r>
      <w:r w:rsidR="00B76B1E">
        <w:t>into</w:t>
      </w:r>
      <w:r w:rsidR="00F7632F">
        <w:t xml:space="preserve"> IT</w:t>
      </w:r>
      <w:r w:rsidR="00B76B1E">
        <w:t>,</w:t>
      </w:r>
      <w:r w:rsidR="00F7632F">
        <w:t xml:space="preserve"> </w:t>
      </w:r>
      <w:r w:rsidR="00F74CC6">
        <w:t xml:space="preserve">I’ve become more interested in how to build and secure this type of system. </w:t>
      </w:r>
      <w:r w:rsidR="00B76B1E">
        <w:t>So,</w:t>
      </w:r>
      <w:r w:rsidR="00F74CC6">
        <w:t xml:space="preserve"> s</w:t>
      </w:r>
      <w:r w:rsidR="00F74CC6" w:rsidRPr="00F74CC6">
        <w:t>eeing all the parts connect successfully and watching data flow securely between</w:t>
      </w:r>
      <w:r w:rsidR="00B76B1E">
        <w:t xml:space="preserve"> all the</w:t>
      </w:r>
      <w:r w:rsidR="00F74CC6" w:rsidRPr="00F74CC6">
        <w:t xml:space="preserve"> systems makes this type of project rewarding to me.</w:t>
      </w:r>
    </w:p>
    <w:p w14:paraId="07E13C47" w14:textId="77777777" w:rsidR="00E07223" w:rsidRDefault="00E07223" w:rsidP="00E07223">
      <w:pPr>
        <w:jc w:val="center"/>
      </w:pPr>
    </w:p>
    <w:p w14:paraId="03A2AEC7" w14:textId="77777777" w:rsidR="001F2FE7" w:rsidRDefault="001F2FE7">
      <w:pPr>
        <w:rPr>
          <w:b/>
          <w:spacing w:val="4"/>
          <w:sz w:val="40"/>
          <w:szCs w:val="40"/>
        </w:rPr>
      </w:pPr>
      <w:bookmarkStart w:id="3" w:name="_Toc214955509"/>
      <w:r>
        <w:br w:type="page"/>
      </w:r>
    </w:p>
    <w:p w14:paraId="0FA8FEFF" w14:textId="6ED8863C" w:rsidR="00E01E0C" w:rsidRDefault="00E01E0C" w:rsidP="00E01E0C">
      <w:pPr>
        <w:pStyle w:val="Heading1"/>
      </w:pPr>
      <w:r w:rsidRPr="00E01E0C">
        <w:lastRenderedPageBreak/>
        <w:t>Project Scope</w:t>
      </w:r>
      <w:bookmarkEnd w:id="3"/>
    </w:p>
    <w:p w14:paraId="5D8FC537" w14:textId="57375ECF" w:rsidR="00330FAC" w:rsidRPr="00330FAC" w:rsidRDefault="00330FAC" w:rsidP="001640B8">
      <w:r w:rsidRPr="00330FAC">
        <w:t xml:space="preserve">This project is designed to meet the technical depth, diversity, and complexity expected of a Capstone-level Information Systems project. It incorporates multiple domains of IT—including networking, cybersecurity, system administration, and web development—into a single cohesive system. By building a virtualized multi-layer network infrastructure using Windows Server hosts, Hyper-V, and </w:t>
      </w:r>
      <w:r w:rsidR="00234D92">
        <w:t>OPNsense</w:t>
      </w:r>
      <w:r w:rsidR="00EF5B20">
        <w:t xml:space="preserve"> </w:t>
      </w:r>
      <w:r w:rsidRPr="00330FAC">
        <w:t>firewalls, the project requires advanced configuration of routing, VLANs, authentication, and access control. The integration of a Node.js web application and a MongoDB database hosted in a protected private network demonstrates not only infrastructure management skills but also secure application deployment and data protection principles.</w:t>
      </w:r>
    </w:p>
    <w:p w14:paraId="6F8DBA0D" w14:textId="6FCBA896" w:rsidR="00330FAC" w:rsidRPr="00330FAC" w:rsidRDefault="00330FAC" w:rsidP="001640B8">
      <w:r w:rsidRPr="00330FAC">
        <w:t>The project’s scope and complexity ensure sustained engagement of at least 20 hours per week throughout the quarter. Each component—network segmentation, domain integration, user role management, and penetration testing—requires dedicated research, configuration, and validation. Technical diversity is achieved through the combination of enterprise-level services (AD DS, DNS), web technologies (Node.js, MongoDB), and security tools (Wireshark, Nmap, Nessus). To manage time effectively, I will follow a structured timeline with defined milestones for each major deliverable, verifying completion through testing and</w:t>
      </w:r>
      <w:r w:rsidR="00347699">
        <w:t xml:space="preserve"> some</w:t>
      </w:r>
      <w:r w:rsidRPr="00330FAC">
        <w:t xml:space="preserve"> documentation. Regular progress tracking, incremental testing, and versioned backups will ensure the project’s success. By maintaining</w:t>
      </w:r>
      <w:r w:rsidR="004A7D21">
        <w:t xml:space="preserve"> </w:t>
      </w:r>
      <w:r w:rsidRPr="00330FAC">
        <w:t xml:space="preserve">detailed </w:t>
      </w:r>
      <w:r w:rsidR="004A7D21">
        <w:t>documentation</w:t>
      </w:r>
      <w:r w:rsidRPr="00330FAC">
        <w:t xml:space="preserve"> and validating every </w:t>
      </w:r>
      <w:r w:rsidR="004A7D21">
        <w:t>system</w:t>
      </w:r>
      <w:r w:rsidRPr="00330FAC">
        <w:t xml:space="preserve"> through penetration testing and </w:t>
      </w:r>
      <w:r w:rsidR="002F496B">
        <w:t>system testing</w:t>
      </w:r>
      <w:r w:rsidRPr="00330FAC">
        <w:t>, I will ensure that the final system is both functional and secure, fully demonstrating the depth and breadth required for a Capstone project.</w:t>
      </w:r>
    </w:p>
    <w:p w14:paraId="4DDF2D8A" w14:textId="77777777" w:rsidR="00330FAC" w:rsidRDefault="00330FAC" w:rsidP="00330FAC"/>
    <w:p w14:paraId="0DB6E6D5" w14:textId="77777777" w:rsidR="001F2FE7" w:rsidRDefault="001F2FE7">
      <w:pPr>
        <w:rPr>
          <w:b/>
          <w:spacing w:val="4"/>
          <w:sz w:val="40"/>
          <w:szCs w:val="40"/>
        </w:rPr>
      </w:pPr>
      <w:bookmarkStart w:id="4" w:name="_Toc214955510"/>
      <w:r>
        <w:br w:type="page"/>
      </w:r>
    </w:p>
    <w:p w14:paraId="35ED4ECA" w14:textId="1317A8E4" w:rsidR="002F496B" w:rsidRDefault="002F496B" w:rsidP="002F496B">
      <w:pPr>
        <w:pStyle w:val="Heading1"/>
      </w:pPr>
      <w:r w:rsidRPr="002F496B">
        <w:lastRenderedPageBreak/>
        <w:t>Project Technologies</w:t>
      </w:r>
      <w:bookmarkEnd w:id="4"/>
    </w:p>
    <w:p w14:paraId="17BEF3B6" w14:textId="77777777" w:rsidR="007D57A5" w:rsidRPr="007D57A5" w:rsidRDefault="007D57A5" w:rsidP="001640B8">
      <w:r w:rsidRPr="007D57A5">
        <w:t>This project integrates a wide range of technologies from system administration, networking, cybersecurity, and web development to create a complete multi-layered enterprise-style environment. Two Windows Server hosts running Hyper-V will be used to virtualize the infrastructure, enabling the creation of isolated virtual networks that represent the external, internal, and private layers. Active Directory Domain Services (AD DS) and DNS will manage centralized user authentication, group policies, and internal name resolution, providing an enterprise-level domain structure.</w:t>
      </w:r>
    </w:p>
    <w:p w14:paraId="1398464A" w14:textId="023D0052" w:rsidR="007D57A5" w:rsidRPr="007D57A5" w:rsidRDefault="007D57A5" w:rsidP="001640B8">
      <w:r w:rsidRPr="007D57A5">
        <w:t xml:space="preserve">The internal web service will be developed using </w:t>
      </w:r>
      <w:r w:rsidRPr="007D57A5">
        <w:rPr>
          <w:b/>
          <w:bCs/>
        </w:rPr>
        <w:t>Node.js</w:t>
      </w:r>
      <w:r w:rsidRPr="007D57A5">
        <w:t xml:space="preserve">, offering a user-facing interface that communicates securely with a </w:t>
      </w:r>
      <w:r w:rsidRPr="007D57A5">
        <w:rPr>
          <w:b/>
          <w:bCs/>
        </w:rPr>
        <w:t>MongoDB</w:t>
      </w:r>
      <w:r w:rsidRPr="007D57A5">
        <w:t xml:space="preserve"> database hosted on the private network. Firewalls configured with </w:t>
      </w:r>
      <w:r w:rsidR="00234D92">
        <w:rPr>
          <w:b/>
          <w:bCs/>
        </w:rPr>
        <w:t>OPNsense</w:t>
      </w:r>
      <w:r w:rsidR="00EF5B20">
        <w:rPr>
          <w:b/>
          <w:bCs/>
        </w:rPr>
        <w:t xml:space="preserve"> </w:t>
      </w:r>
      <w:r w:rsidRPr="007D57A5">
        <w:t xml:space="preserve">will control routing and segmentation, ensuring that only authorized traffic passes between the network layers. System security and performance will be validated using </w:t>
      </w:r>
      <w:r w:rsidRPr="007D57A5">
        <w:rPr>
          <w:b/>
          <w:bCs/>
        </w:rPr>
        <w:t>Wireshark</w:t>
      </w:r>
      <w:r w:rsidRPr="007D57A5">
        <w:t xml:space="preserve">, </w:t>
      </w:r>
      <w:r w:rsidRPr="007D57A5">
        <w:rPr>
          <w:b/>
          <w:bCs/>
        </w:rPr>
        <w:t>Nmap</w:t>
      </w:r>
      <w:r w:rsidRPr="007D57A5">
        <w:t xml:space="preserve">, and </w:t>
      </w:r>
      <w:r w:rsidRPr="007D57A5">
        <w:rPr>
          <w:b/>
          <w:bCs/>
        </w:rPr>
        <w:t>Nessus</w:t>
      </w:r>
      <w:r w:rsidRPr="007D57A5">
        <w:t xml:space="preserve"> for packet analysis, network reconnaissance, and vulnerability scanning respectively.</w:t>
      </w:r>
    </w:p>
    <w:p w14:paraId="53CD4F10" w14:textId="77777777" w:rsidR="007D57A5" w:rsidRPr="007D57A5" w:rsidRDefault="007D57A5" w:rsidP="001640B8">
      <w:r w:rsidRPr="007D57A5">
        <w:rPr>
          <w:b/>
          <w:bCs/>
        </w:rPr>
        <w:t>Existing Skills and Familiar Technologies:</w:t>
      </w:r>
      <w:r w:rsidRPr="007D57A5">
        <w:br/>
        <w:t>I already have experience with Windows Server management, Active Directory setup, DNS configuration, and basic networking principles such as IP addressing, routing, and subnetting. Additionally, I have a foundational understanding of web technologies like HTML, CSS, and JavaScript, which will support the Node.js development component of this project. These existing skills provide a solid base for the infrastructure, configuration, and service management tasks involved in this project.</w:t>
      </w:r>
    </w:p>
    <w:p w14:paraId="065EEBE9" w14:textId="77777777" w:rsidR="007D57A5" w:rsidRPr="007D57A5" w:rsidRDefault="007D57A5" w:rsidP="001640B8">
      <w:r w:rsidRPr="007D57A5">
        <w:rPr>
          <w:b/>
          <w:bCs/>
        </w:rPr>
        <w:t>New Skills and Technologies to Learn:</w:t>
      </w:r>
      <w:r w:rsidRPr="007D57A5">
        <w:br/>
        <w:t>To extend my capabilities beyond current coursework, I will focus on developing several new skills during this project:</w:t>
      </w:r>
    </w:p>
    <w:p w14:paraId="028D0DFC" w14:textId="77777777" w:rsidR="007D57A5" w:rsidRPr="007D57A5" w:rsidRDefault="007D57A5" w:rsidP="001640B8">
      <w:pPr>
        <w:numPr>
          <w:ilvl w:val="0"/>
          <w:numId w:val="11"/>
        </w:numPr>
      </w:pPr>
      <w:r w:rsidRPr="007D57A5">
        <w:rPr>
          <w:b/>
          <w:bCs/>
        </w:rPr>
        <w:t>Database Management (MongoDB):</w:t>
      </w:r>
      <w:r w:rsidRPr="007D57A5">
        <w:t xml:space="preserve"> Designing, securing, and maintaining a NoSQL database that stores user and application data safely on the private network.</w:t>
      </w:r>
    </w:p>
    <w:p w14:paraId="4E6B3E9D" w14:textId="77777777" w:rsidR="007D57A5" w:rsidRPr="007D57A5" w:rsidRDefault="007D57A5" w:rsidP="001640B8">
      <w:pPr>
        <w:numPr>
          <w:ilvl w:val="0"/>
          <w:numId w:val="11"/>
        </w:numPr>
      </w:pPr>
      <w:r w:rsidRPr="007D57A5">
        <w:rPr>
          <w:b/>
          <w:bCs/>
        </w:rPr>
        <w:t>Advanced Security and API Integration:</w:t>
      </w:r>
      <w:r w:rsidRPr="007D57A5">
        <w:t xml:space="preserve"> Implementing secure access controls for the Node.js application, developing API connections between the web interface and the private MongoDB database, and managing access using authentication tokens or certificates.</w:t>
      </w:r>
    </w:p>
    <w:p w14:paraId="034DF9E9" w14:textId="7EC5CD35" w:rsidR="007D57A5" w:rsidRPr="007D57A5" w:rsidRDefault="007D57A5" w:rsidP="001640B8">
      <w:pPr>
        <w:numPr>
          <w:ilvl w:val="0"/>
          <w:numId w:val="11"/>
        </w:numPr>
      </w:pPr>
      <w:r w:rsidRPr="007D57A5">
        <w:rPr>
          <w:b/>
          <w:bCs/>
        </w:rPr>
        <w:lastRenderedPageBreak/>
        <w:t>Basic Service for IP</w:t>
      </w:r>
      <w:r w:rsidR="007E46D4">
        <w:rPr>
          <w:b/>
          <w:bCs/>
        </w:rPr>
        <w:t xml:space="preserve"> </w:t>
      </w:r>
      <w:r w:rsidR="007E46D4" w:rsidRPr="007D57A5">
        <w:rPr>
          <w:b/>
          <w:bCs/>
        </w:rPr>
        <w:t>services</w:t>
      </w:r>
      <w:r w:rsidRPr="007D57A5">
        <w:rPr>
          <w:b/>
          <w:bCs/>
        </w:rPr>
        <w:t>:</w:t>
      </w:r>
      <w:r w:rsidRPr="007D57A5">
        <w:t xml:space="preserve"> Configuring core IP services such as DHCP and potentially lightweight DNS extensions to automate address management and device registration across the internal network.</w:t>
      </w:r>
    </w:p>
    <w:p w14:paraId="61791032" w14:textId="79420A73" w:rsidR="007D57A5" w:rsidRPr="007D57A5" w:rsidRDefault="007D57A5" w:rsidP="001640B8">
      <w:r w:rsidRPr="007D57A5">
        <w:rPr>
          <w:b/>
          <w:bCs/>
        </w:rPr>
        <w:t>Compatibility and Integration:</w:t>
      </w:r>
      <w:r w:rsidRPr="007D57A5">
        <w:br/>
        <w:t xml:space="preserve">All selected technologies are designed to interoperate within a Windows-based virtualized network. Hyper-V provides the virtualization foundation, AD DS manages domain access, </w:t>
      </w:r>
      <w:r w:rsidR="00234D92">
        <w:t>OPNsense</w:t>
      </w:r>
      <w:r w:rsidR="00EF5B20">
        <w:t xml:space="preserve"> </w:t>
      </w:r>
      <w:r w:rsidRPr="007D57A5">
        <w:t>controls routing and firewall rules, and Node.js communicates securely with MongoDB through the internal network. These technologies collectively represent the interconnected layers of a real-world enterprise network, with security and segmentation as central goals.</w:t>
      </w:r>
    </w:p>
    <w:p w14:paraId="7C6F42FA" w14:textId="77777777" w:rsidR="007D57A5" w:rsidRPr="007D57A5" w:rsidRDefault="007D57A5" w:rsidP="001640B8">
      <w:r w:rsidRPr="007D57A5">
        <w:rPr>
          <w:b/>
          <w:bCs/>
        </w:rPr>
        <w:t>Testing and Validation:</w:t>
      </w:r>
      <w:r w:rsidRPr="007D57A5">
        <w:br/>
        <w:t>Each development phase will include validation steps to ensure stability and function. Network communication will be tested through connectivity checks and firewall rule verification. The Node.js web application will undergo functional testing to ensure proper data exchange with MongoDB. Finally, Wireshark, Nmap, and Nessus will be used to perform penetration and vulnerability testing to validate the system’s defenses.</w:t>
      </w:r>
    </w:p>
    <w:p w14:paraId="029BEEC2" w14:textId="6CBFCD70" w:rsidR="002F496B" w:rsidRPr="002F496B" w:rsidRDefault="007D57A5" w:rsidP="001640B8">
      <w:r w:rsidRPr="007D57A5">
        <w:rPr>
          <w:b/>
          <w:bCs/>
        </w:rPr>
        <w:t>Post-Capstone Application:</w:t>
      </w:r>
      <w:r w:rsidRPr="007D57A5">
        <w:br/>
        <w:t xml:space="preserve">Following completion, this project </w:t>
      </w:r>
      <w:r w:rsidR="00344BD5">
        <w:t xml:space="preserve">will serve as a demonstration of network architecture and network security. </w:t>
      </w:r>
      <w:r w:rsidR="0089639B" w:rsidRPr="0089639B">
        <w:t>The knowledge gained from this project will directly support my professional development in cybersecurity, systems engineering, and information infrastructure management.</w:t>
      </w:r>
    </w:p>
    <w:p w14:paraId="4E493270" w14:textId="25E2C878" w:rsidR="00992645" w:rsidRDefault="00992645">
      <w:r>
        <w:br w:type="page"/>
      </w:r>
    </w:p>
    <w:p w14:paraId="25FCCFE4" w14:textId="3E5A048C" w:rsidR="00992645" w:rsidRDefault="004275D9" w:rsidP="004275D9">
      <w:pPr>
        <w:pStyle w:val="Heading1"/>
      </w:pPr>
      <w:bookmarkStart w:id="5" w:name="_Toc214955511"/>
      <w:r w:rsidRPr="004275D9">
        <w:lastRenderedPageBreak/>
        <w:t>Project Features</w:t>
      </w:r>
      <w:bookmarkEnd w:id="5"/>
    </w:p>
    <w:p w14:paraId="760BF7AE" w14:textId="77777777" w:rsidR="000C77BD" w:rsidRPr="000C77BD" w:rsidRDefault="000C77BD" w:rsidP="001640B8">
      <w:r w:rsidRPr="000C77BD">
        <w:t>This project will include a combination of infrastructure, security, and application-level features that collectively demonstrate the principles of enterprise network design, secure data management, and user access control. Each feature contributes to the goal of building a functional, multi-layered environment with realistic system interactions and protections.</w:t>
      </w:r>
    </w:p>
    <w:p w14:paraId="4429D096" w14:textId="77777777" w:rsidR="000C77BD" w:rsidRPr="000C77BD" w:rsidRDefault="000C77BD" w:rsidP="001640B8">
      <w:pPr>
        <w:rPr>
          <w:b/>
          <w:bCs/>
        </w:rPr>
      </w:pPr>
      <w:r w:rsidRPr="000C77BD">
        <w:rPr>
          <w:b/>
          <w:bCs/>
        </w:rPr>
        <w:t>Critical Features (Primary Objectives)</w:t>
      </w:r>
    </w:p>
    <w:p w14:paraId="1333E66F" w14:textId="7597D49D" w:rsidR="000C77BD" w:rsidRPr="000C77BD" w:rsidRDefault="000C77BD" w:rsidP="001640B8">
      <w:pPr>
        <w:numPr>
          <w:ilvl w:val="0"/>
          <w:numId w:val="12"/>
        </w:numPr>
      </w:pPr>
      <w:r w:rsidRPr="000C77BD">
        <w:rPr>
          <w:b/>
          <w:bCs/>
        </w:rPr>
        <w:t>Multi-Layered Network Segmentation:</w:t>
      </w:r>
      <w:r w:rsidRPr="000C77BD">
        <w:br/>
        <w:t xml:space="preserve">A fully isolated network environment consisting of three layers — external (Internet), internal (user network), and private (database network). Each layer will be separated by </w:t>
      </w:r>
      <w:r w:rsidR="00234D92">
        <w:t>OPNsense</w:t>
      </w:r>
      <w:r w:rsidR="00EF5B20">
        <w:t xml:space="preserve"> </w:t>
      </w:r>
      <w:r w:rsidRPr="000C77BD">
        <w:t>firewalls and routing policies to enforce access control and security boundaries.</w:t>
      </w:r>
    </w:p>
    <w:p w14:paraId="491BDEEE" w14:textId="77777777" w:rsidR="000C77BD" w:rsidRPr="000C77BD" w:rsidRDefault="000C77BD" w:rsidP="001640B8">
      <w:pPr>
        <w:numPr>
          <w:ilvl w:val="0"/>
          <w:numId w:val="12"/>
        </w:numPr>
      </w:pPr>
      <w:r w:rsidRPr="000C77BD">
        <w:rPr>
          <w:b/>
          <w:bCs/>
        </w:rPr>
        <w:t>Active Directory Domain Services (AD DS) Integration:</w:t>
      </w:r>
      <w:r w:rsidRPr="000C77BD">
        <w:br/>
        <w:t>Implementation of centralized authentication, domain management, and DNS resolution for all user and server systems. This ensures secure and manageable access across the environment.</w:t>
      </w:r>
    </w:p>
    <w:p w14:paraId="4AFADEF0" w14:textId="77777777" w:rsidR="000C77BD" w:rsidRPr="000C77BD" w:rsidRDefault="000C77BD" w:rsidP="001640B8">
      <w:pPr>
        <w:numPr>
          <w:ilvl w:val="0"/>
          <w:numId w:val="12"/>
        </w:numPr>
      </w:pPr>
      <w:r w:rsidRPr="000C77BD">
        <w:rPr>
          <w:b/>
          <w:bCs/>
        </w:rPr>
        <w:t>Node.js Web Application:</w:t>
      </w:r>
      <w:r w:rsidRPr="000C77BD">
        <w:br/>
        <w:t>A functional web application hosted on the internal network that allows authenticated users to log in and access data securely. The web interface will act as a front-end for system and database interactions.</w:t>
      </w:r>
    </w:p>
    <w:p w14:paraId="1547796D" w14:textId="77777777" w:rsidR="000C77BD" w:rsidRPr="000C77BD" w:rsidRDefault="000C77BD" w:rsidP="001640B8">
      <w:pPr>
        <w:numPr>
          <w:ilvl w:val="0"/>
          <w:numId w:val="12"/>
        </w:numPr>
      </w:pPr>
      <w:r w:rsidRPr="000C77BD">
        <w:rPr>
          <w:b/>
          <w:bCs/>
        </w:rPr>
        <w:t>MongoDB Database Integration:</w:t>
      </w:r>
      <w:r w:rsidRPr="000C77BD">
        <w:br/>
        <w:t>A secure NoSQL database hosted within the private network. The web application will communicate with the database through a protected internal API, demonstrating proper data segregation and access control.</w:t>
      </w:r>
    </w:p>
    <w:p w14:paraId="720A1513" w14:textId="243B88B9" w:rsidR="000C77BD" w:rsidRPr="000C77BD" w:rsidRDefault="000C77BD" w:rsidP="001640B8">
      <w:pPr>
        <w:numPr>
          <w:ilvl w:val="0"/>
          <w:numId w:val="12"/>
        </w:numPr>
      </w:pPr>
      <w:r w:rsidRPr="000C77BD">
        <w:rPr>
          <w:b/>
          <w:bCs/>
        </w:rPr>
        <w:t>Firewall Configuration and Traffic Management:</w:t>
      </w:r>
      <w:r w:rsidRPr="000C77BD">
        <w:br/>
      </w:r>
      <w:r w:rsidR="00234D92">
        <w:t>OPNsense</w:t>
      </w:r>
      <w:r w:rsidRPr="000C77BD">
        <w:t xml:space="preserve"> firewalls will handle routing, NAT, and packet filtering between network segments. Rules will be defined to control inbound and outbound traffic, protecting internal systems from external threats.</w:t>
      </w:r>
    </w:p>
    <w:p w14:paraId="07D768E0" w14:textId="77777777" w:rsidR="000C77BD" w:rsidRPr="000C77BD" w:rsidRDefault="000C77BD" w:rsidP="001640B8">
      <w:pPr>
        <w:numPr>
          <w:ilvl w:val="0"/>
          <w:numId w:val="12"/>
        </w:numPr>
      </w:pPr>
      <w:r w:rsidRPr="000C77BD">
        <w:rPr>
          <w:b/>
          <w:bCs/>
        </w:rPr>
        <w:t>Penetration Testing and Security Validation:</w:t>
      </w:r>
      <w:r w:rsidRPr="000C77BD">
        <w:br/>
        <w:t>A full security assessment using Wireshark, Nmap, and Nessus to identify vulnerabilities, verify segmentation integrity, and document the network’s defensive strength.</w:t>
      </w:r>
    </w:p>
    <w:p w14:paraId="6DDF0D4C" w14:textId="77777777" w:rsidR="000C77BD" w:rsidRPr="000C77BD" w:rsidRDefault="000C77BD" w:rsidP="001640B8">
      <w:pPr>
        <w:numPr>
          <w:ilvl w:val="0"/>
          <w:numId w:val="12"/>
        </w:numPr>
      </w:pPr>
      <w:r w:rsidRPr="000C77BD">
        <w:rPr>
          <w:b/>
          <w:bCs/>
        </w:rPr>
        <w:lastRenderedPageBreak/>
        <w:t>Backup and Recovery System:</w:t>
      </w:r>
      <w:r w:rsidRPr="000C77BD">
        <w:br/>
        <w:t>Implementation of automated backup routines for the MongoDB database and key system configurations to ensure data resilience and recovery in case of system failure.</w:t>
      </w:r>
    </w:p>
    <w:p w14:paraId="210E1818" w14:textId="77777777" w:rsidR="000C77BD" w:rsidRPr="000C77BD" w:rsidRDefault="00000000" w:rsidP="001640B8">
      <w:r>
        <w:pict w14:anchorId="0A5EE88C">
          <v:rect id="_x0000_i1025" style="width:0;height:1.5pt" o:hrstd="t" o:hr="t" fillcolor="#a0a0a0" stroked="f"/>
        </w:pict>
      </w:r>
    </w:p>
    <w:p w14:paraId="34BF1162" w14:textId="77777777" w:rsidR="000C77BD" w:rsidRPr="000C77BD" w:rsidRDefault="000C77BD" w:rsidP="001640B8">
      <w:pPr>
        <w:rPr>
          <w:b/>
          <w:bCs/>
        </w:rPr>
      </w:pPr>
      <w:r w:rsidRPr="000C77BD">
        <w:rPr>
          <w:b/>
          <w:bCs/>
        </w:rPr>
        <w:t>Stretch Goal Features (Secondary Objectives)</w:t>
      </w:r>
    </w:p>
    <w:p w14:paraId="210AAD14" w14:textId="77777777" w:rsidR="000C77BD" w:rsidRPr="000C77BD" w:rsidRDefault="000C77BD" w:rsidP="001640B8">
      <w:pPr>
        <w:numPr>
          <w:ilvl w:val="0"/>
          <w:numId w:val="13"/>
        </w:numPr>
      </w:pPr>
      <w:r w:rsidRPr="000C77BD">
        <w:rPr>
          <w:b/>
          <w:bCs/>
        </w:rPr>
        <w:t>Advanced API Security Integration:</w:t>
      </w:r>
      <w:r w:rsidRPr="000C77BD">
        <w:br/>
        <w:t>Implementing token-based authentication or SSL certificates for encrypted communication between the Node.js application and the MongoDB database.</w:t>
      </w:r>
    </w:p>
    <w:p w14:paraId="319E8EE4" w14:textId="77777777" w:rsidR="000C77BD" w:rsidRPr="000C77BD" w:rsidRDefault="000C77BD" w:rsidP="001640B8">
      <w:pPr>
        <w:numPr>
          <w:ilvl w:val="0"/>
          <w:numId w:val="13"/>
        </w:numPr>
      </w:pPr>
      <w:r w:rsidRPr="000C77BD">
        <w:rPr>
          <w:b/>
          <w:bCs/>
        </w:rPr>
        <w:t>Monitoring Dashboard:</w:t>
      </w:r>
      <w:r w:rsidRPr="000C77BD">
        <w:br/>
        <w:t>Setting up a simple monitoring interface or dashboard (possibly using Grafana or built-in logging tools) to visualize system activity, network usage, and user access logs.</w:t>
      </w:r>
    </w:p>
    <w:p w14:paraId="2ADC8444" w14:textId="77777777" w:rsidR="000C77BD" w:rsidRPr="000C77BD" w:rsidRDefault="000C77BD" w:rsidP="001640B8">
      <w:pPr>
        <w:numPr>
          <w:ilvl w:val="0"/>
          <w:numId w:val="13"/>
        </w:numPr>
      </w:pPr>
      <w:r w:rsidRPr="000C77BD">
        <w:rPr>
          <w:b/>
          <w:bCs/>
        </w:rPr>
        <w:t>Redundancy and Failover Testing:</w:t>
      </w:r>
      <w:r w:rsidRPr="000C77BD">
        <w:br/>
        <w:t>Experimenting with failover strategies between the two Hyper-V hosts (HV1 and HV2) to simulate high availability and system reliability scenarios.</w:t>
      </w:r>
    </w:p>
    <w:p w14:paraId="5E886F5B" w14:textId="77777777" w:rsidR="004275D9" w:rsidRDefault="004275D9" w:rsidP="004275D9">
      <w:pPr>
        <w:jc w:val="center"/>
      </w:pPr>
    </w:p>
    <w:p w14:paraId="31970554" w14:textId="77777777" w:rsidR="00C57CBC" w:rsidRDefault="00C57CBC">
      <w:pPr>
        <w:rPr>
          <w:b/>
          <w:spacing w:val="4"/>
          <w:sz w:val="40"/>
          <w:szCs w:val="40"/>
        </w:rPr>
      </w:pPr>
      <w:bookmarkStart w:id="6" w:name="_Toc214955512"/>
      <w:r>
        <w:br w:type="page"/>
      </w:r>
    </w:p>
    <w:p w14:paraId="20FFB8A1" w14:textId="08A4B3EB" w:rsidR="00D70FC9" w:rsidRDefault="000333A2" w:rsidP="00D70FC9">
      <w:pPr>
        <w:pStyle w:val="Heading1"/>
      </w:pPr>
      <w:r w:rsidRPr="000333A2">
        <w:lastRenderedPageBreak/>
        <w:t>Project Phase Breakdown</w:t>
      </w:r>
      <w:bookmarkEnd w:id="6"/>
    </w:p>
    <w:p w14:paraId="6236A7B1" w14:textId="77777777" w:rsidR="003A2C14" w:rsidRPr="003A2C14" w:rsidRDefault="003A2C14" w:rsidP="003A2C14">
      <w:pPr>
        <w:jc w:val="center"/>
        <w:rPr>
          <w:b/>
          <w:bCs/>
        </w:rPr>
      </w:pPr>
      <w:r w:rsidRPr="003A2C14">
        <w:rPr>
          <w:b/>
          <w:bCs/>
        </w:rPr>
        <w:t>Prototype Phase</w:t>
      </w:r>
    </w:p>
    <w:p w14:paraId="65CC17E0" w14:textId="0B410BFE" w:rsidR="003A2C14" w:rsidRPr="003A2C14" w:rsidRDefault="003A2C14" w:rsidP="001405DD">
      <w:r w:rsidRPr="003A2C14">
        <w:t xml:space="preserve">The prototype phase will focus on research, environment setup, and component compatibility testing. During this phase, I will conduct extensive research on each technology being implemented — including Hyper-V virtualization, </w:t>
      </w:r>
      <w:r w:rsidR="00234D92">
        <w:t>OPNsense</w:t>
      </w:r>
      <w:r w:rsidRPr="003A2C14">
        <w:t xml:space="preserve"> firewall configuration, and Node.js integration with MongoDB. The primary goal is to establish the foundational network structure and ensure all components can communicate properly in a virtualized environment.</w:t>
      </w:r>
    </w:p>
    <w:p w14:paraId="61BCDFC3" w14:textId="77777777" w:rsidR="003A2C14" w:rsidRPr="003A2C14" w:rsidRDefault="003A2C14" w:rsidP="001405DD">
      <w:r w:rsidRPr="003A2C14">
        <w:t>Deliverables from this phase will include:</w:t>
      </w:r>
    </w:p>
    <w:p w14:paraId="25E1318E" w14:textId="77777777" w:rsidR="003A2C14" w:rsidRPr="003A2C14" w:rsidRDefault="003A2C14" w:rsidP="001405DD">
      <w:pPr>
        <w:numPr>
          <w:ilvl w:val="0"/>
          <w:numId w:val="17"/>
        </w:numPr>
      </w:pPr>
      <w:r w:rsidRPr="003A2C14">
        <w:t>A functional Hyper-V virtual environment with multiple network layers (external, internal, private).</w:t>
      </w:r>
    </w:p>
    <w:p w14:paraId="4B36D5C6" w14:textId="77777777" w:rsidR="003A2C14" w:rsidRPr="003A2C14" w:rsidRDefault="003A2C14" w:rsidP="001405DD">
      <w:pPr>
        <w:numPr>
          <w:ilvl w:val="0"/>
          <w:numId w:val="17"/>
        </w:numPr>
      </w:pPr>
      <w:r w:rsidRPr="003A2C14">
        <w:t>Verified communication between test systems through firewalls and routing rules.</w:t>
      </w:r>
    </w:p>
    <w:p w14:paraId="11B3E7D2" w14:textId="77777777" w:rsidR="003A2C14" w:rsidRPr="003A2C14" w:rsidRDefault="003A2C14" w:rsidP="001405DD">
      <w:pPr>
        <w:numPr>
          <w:ilvl w:val="0"/>
          <w:numId w:val="17"/>
        </w:numPr>
      </w:pPr>
      <w:r w:rsidRPr="003A2C14">
        <w:t>Initial Active Directory and DNS configuration to confirm domain control and name resolution.</w:t>
      </w:r>
    </w:p>
    <w:p w14:paraId="3DD1236E" w14:textId="77777777" w:rsidR="003A2C14" w:rsidRPr="003A2C14" w:rsidRDefault="003A2C14" w:rsidP="001405DD">
      <w:pPr>
        <w:numPr>
          <w:ilvl w:val="0"/>
          <w:numId w:val="17"/>
        </w:numPr>
      </w:pPr>
      <w:r w:rsidRPr="003A2C14">
        <w:t>A simple prototype Node.js application capable of connecting to a test MongoDB instance.</w:t>
      </w:r>
    </w:p>
    <w:p w14:paraId="1B48F905" w14:textId="77777777" w:rsidR="003A2C14" w:rsidRPr="003A2C14" w:rsidRDefault="003A2C14" w:rsidP="001405DD">
      <w:r w:rsidRPr="003A2C14">
        <w:t>These deliverables will validate that all selected technologies are compatible and can serve as the foundation for the full implementation.</w:t>
      </w:r>
    </w:p>
    <w:p w14:paraId="59860849" w14:textId="77777777" w:rsidR="003A2C14" w:rsidRPr="003A2C14" w:rsidRDefault="00000000" w:rsidP="003A2C14">
      <w:pPr>
        <w:jc w:val="center"/>
      </w:pPr>
      <w:r>
        <w:pict w14:anchorId="5950626D">
          <v:rect id="_x0000_i1026" style="width:0;height:1.5pt" o:hralign="center" o:hrstd="t" o:hr="t" fillcolor="#a0a0a0" stroked="f"/>
        </w:pict>
      </w:r>
    </w:p>
    <w:p w14:paraId="05F8BFB3" w14:textId="77777777" w:rsidR="003A2C14" w:rsidRPr="003A2C14" w:rsidRDefault="003A2C14" w:rsidP="003A2C14">
      <w:pPr>
        <w:jc w:val="center"/>
        <w:rPr>
          <w:b/>
          <w:bCs/>
        </w:rPr>
      </w:pPr>
      <w:r w:rsidRPr="003A2C14">
        <w:rPr>
          <w:b/>
          <w:bCs/>
        </w:rPr>
        <w:t>Finished Product Phase</w:t>
      </w:r>
    </w:p>
    <w:p w14:paraId="6D0924DA" w14:textId="77777777" w:rsidR="003A2C14" w:rsidRDefault="003A2C14" w:rsidP="001405DD">
      <w:r w:rsidRPr="003A2C14">
        <w:t xml:space="preserve">In this phase, the prototype components will be refined and combined into a fully functional enterprise-style network. The Node.js web application will be completed with role-based access control and secure communication to the MongoDB database on the private network. Active Directory will be expanded to include realistic user accounts, groups, and policies. </w:t>
      </w:r>
    </w:p>
    <w:p w14:paraId="2D6023A6" w14:textId="7F153E6F" w:rsidR="003A2C14" w:rsidRPr="003A2C14" w:rsidRDefault="003A2C14" w:rsidP="001405DD">
      <w:r w:rsidRPr="003A2C14">
        <w:t>Comprehensive firewall rules, VLANs, and routing configurations will be finalized to ensure proper isolation and security across the three network layers. Penetration testing will be conducted using Wireshark, Nmap, and Nessus to identify and mitigate vulnerabilities. A full backup and recovery system for the database and key server configurations will also be implemented.</w:t>
      </w:r>
    </w:p>
    <w:p w14:paraId="5C445B7D" w14:textId="77777777" w:rsidR="003A2C14" w:rsidRPr="003A2C14" w:rsidRDefault="003A2C14" w:rsidP="001405DD">
      <w:r w:rsidRPr="003A2C14">
        <w:lastRenderedPageBreak/>
        <w:t>Deliverables from this phase will include:</w:t>
      </w:r>
    </w:p>
    <w:p w14:paraId="4576AF7D" w14:textId="77777777" w:rsidR="003A2C14" w:rsidRPr="003A2C14" w:rsidRDefault="003A2C14" w:rsidP="001405DD">
      <w:pPr>
        <w:numPr>
          <w:ilvl w:val="0"/>
          <w:numId w:val="18"/>
        </w:numPr>
      </w:pPr>
      <w:r w:rsidRPr="003A2C14">
        <w:t>Fully configured multi-layer network infrastructure.</w:t>
      </w:r>
    </w:p>
    <w:p w14:paraId="75372985" w14:textId="77777777" w:rsidR="003A2C14" w:rsidRPr="003A2C14" w:rsidRDefault="003A2C14" w:rsidP="001405DD">
      <w:pPr>
        <w:numPr>
          <w:ilvl w:val="0"/>
          <w:numId w:val="18"/>
        </w:numPr>
      </w:pPr>
      <w:r w:rsidRPr="003A2C14">
        <w:t>Node.js web application with secure API connections.</w:t>
      </w:r>
    </w:p>
    <w:p w14:paraId="6040CEB9" w14:textId="77777777" w:rsidR="003A2C14" w:rsidRPr="003A2C14" w:rsidRDefault="003A2C14" w:rsidP="001405DD">
      <w:pPr>
        <w:numPr>
          <w:ilvl w:val="0"/>
          <w:numId w:val="18"/>
        </w:numPr>
      </w:pPr>
      <w:r w:rsidRPr="003A2C14">
        <w:t>MongoDB database integrated with domain authentication.</w:t>
      </w:r>
    </w:p>
    <w:p w14:paraId="31476F57" w14:textId="77777777" w:rsidR="003A2C14" w:rsidRPr="003A2C14" w:rsidRDefault="003A2C14" w:rsidP="001405DD">
      <w:pPr>
        <w:numPr>
          <w:ilvl w:val="0"/>
          <w:numId w:val="18"/>
        </w:numPr>
      </w:pPr>
      <w:r w:rsidRPr="003A2C14">
        <w:t>Documented firewall and routing configurations.</w:t>
      </w:r>
    </w:p>
    <w:p w14:paraId="1C87382C" w14:textId="77777777" w:rsidR="003A2C14" w:rsidRPr="003A2C14" w:rsidRDefault="003A2C14" w:rsidP="001405DD">
      <w:pPr>
        <w:numPr>
          <w:ilvl w:val="0"/>
          <w:numId w:val="18"/>
        </w:numPr>
      </w:pPr>
      <w:r w:rsidRPr="003A2C14">
        <w:t>Penetration testing reports and system validation results.</w:t>
      </w:r>
    </w:p>
    <w:p w14:paraId="0A82A21D" w14:textId="77777777" w:rsidR="003A2C14" w:rsidRPr="003A2C14" w:rsidRDefault="00000000" w:rsidP="003A2C14">
      <w:pPr>
        <w:jc w:val="center"/>
      </w:pPr>
      <w:r>
        <w:pict w14:anchorId="7BDCD725">
          <v:rect id="_x0000_i1027" style="width:0;height:1.5pt" o:hralign="center" o:hrstd="t" o:hr="t" fillcolor="#a0a0a0" stroked="f"/>
        </w:pict>
      </w:r>
    </w:p>
    <w:p w14:paraId="5091F9DE" w14:textId="77777777" w:rsidR="003A2C14" w:rsidRPr="003A2C14" w:rsidRDefault="003A2C14" w:rsidP="003A2C14">
      <w:pPr>
        <w:jc w:val="center"/>
        <w:rPr>
          <w:b/>
          <w:bCs/>
        </w:rPr>
      </w:pPr>
      <w:r w:rsidRPr="003A2C14">
        <w:rPr>
          <w:b/>
          <w:bCs/>
        </w:rPr>
        <w:t>Polish and Prepare Phase</w:t>
      </w:r>
    </w:p>
    <w:p w14:paraId="0B2B907E" w14:textId="77777777" w:rsidR="003A2C14" w:rsidRPr="003A2C14" w:rsidRDefault="003A2C14" w:rsidP="001405DD">
      <w:r w:rsidRPr="003A2C14">
        <w:t>The final phase will focus on refinement, testing, and preparation for presentation. During this stage, I will resolve minor bugs, optimize system configurations, and finalize the documentation required for submission. Feedback from early testing and faculty review will be incorporated to ensure that the system operates smoothly and meets all project objectives.</w:t>
      </w:r>
    </w:p>
    <w:p w14:paraId="2152F942" w14:textId="77777777" w:rsidR="003A2C14" w:rsidRPr="003A2C14" w:rsidRDefault="003A2C14" w:rsidP="001405DD">
      <w:r w:rsidRPr="003A2C14">
        <w:t>Final tasks in this phase will include:</w:t>
      </w:r>
    </w:p>
    <w:p w14:paraId="07311765" w14:textId="77777777" w:rsidR="003A2C14" w:rsidRPr="003A2C14" w:rsidRDefault="003A2C14" w:rsidP="001405DD">
      <w:pPr>
        <w:numPr>
          <w:ilvl w:val="0"/>
          <w:numId w:val="19"/>
        </w:numPr>
      </w:pPr>
      <w:r w:rsidRPr="003A2C14">
        <w:t>Verifying end-user experience and functionality of the Node.js application.</w:t>
      </w:r>
    </w:p>
    <w:p w14:paraId="015B3CEF" w14:textId="77777777" w:rsidR="003A2C14" w:rsidRPr="003A2C14" w:rsidRDefault="003A2C14" w:rsidP="001405DD">
      <w:pPr>
        <w:numPr>
          <w:ilvl w:val="0"/>
          <w:numId w:val="19"/>
        </w:numPr>
      </w:pPr>
      <w:r w:rsidRPr="003A2C14">
        <w:t>Ensuring all security measures perform correctly under testing conditions.</w:t>
      </w:r>
    </w:p>
    <w:p w14:paraId="243D5BFE" w14:textId="77777777" w:rsidR="003A2C14" w:rsidRPr="003A2C14" w:rsidRDefault="003A2C14" w:rsidP="001405DD">
      <w:pPr>
        <w:numPr>
          <w:ilvl w:val="0"/>
          <w:numId w:val="19"/>
        </w:numPr>
      </w:pPr>
      <w:r w:rsidRPr="003A2C14">
        <w:t>Reviewing backup and recovery operations for accuracy.</w:t>
      </w:r>
    </w:p>
    <w:p w14:paraId="60FED778" w14:textId="77777777" w:rsidR="003A2C14" w:rsidRPr="003A2C14" w:rsidRDefault="003A2C14" w:rsidP="001405DD">
      <w:pPr>
        <w:numPr>
          <w:ilvl w:val="0"/>
          <w:numId w:val="19"/>
        </w:numPr>
      </w:pPr>
      <w:r w:rsidRPr="003A2C14">
        <w:t>Completing all documentation, including as-built diagrams, system configuration logs, and presentation materials.</w:t>
      </w:r>
    </w:p>
    <w:p w14:paraId="2B9D04C7" w14:textId="77777777" w:rsidR="003A2C14" w:rsidRPr="003A2C14" w:rsidRDefault="003A2C14" w:rsidP="001405DD">
      <w:r w:rsidRPr="003A2C14">
        <w:t>By the end of this phase, the project will be fully operational, thoroughly tested, and prepared for the Capstone presentation. The final system will demonstrate secure enterprise design, multi-layered network architecture, and data protection best practices.</w:t>
      </w:r>
    </w:p>
    <w:p w14:paraId="2849EE91" w14:textId="77777777" w:rsidR="008743E7" w:rsidRPr="004275D9" w:rsidRDefault="008743E7" w:rsidP="00A04311"/>
    <w:p w14:paraId="36D20F3B" w14:textId="77777777" w:rsidR="00A04311" w:rsidRDefault="00A04311">
      <w:pPr>
        <w:rPr>
          <w:b/>
          <w:spacing w:val="4"/>
          <w:sz w:val="40"/>
          <w:szCs w:val="40"/>
        </w:rPr>
      </w:pPr>
      <w:bookmarkStart w:id="7" w:name="_Toc214955513"/>
      <w:r>
        <w:br w:type="page"/>
      </w:r>
    </w:p>
    <w:p w14:paraId="5ABD9F7D" w14:textId="0B723118" w:rsidR="00992645" w:rsidRDefault="008D775D" w:rsidP="002761B6">
      <w:pPr>
        <w:pStyle w:val="Heading1"/>
      </w:pPr>
      <w:r w:rsidRPr="008D775D">
        <w:lastRenderedPageBreak/>
        <w:t>Project Deliverables</w:t>
      </w:r>
      <w:bookmarkEnd w:id="7"/>
    </w:p>
    <w:p w14:paraId="0C83885A" w14:textId="77777777" w:rsidR="00EC26DE" w:rsidRPr="00EC26DE" w:rsidRDefault="00EC26DE" w:rsidP="001405DD">
      <w:r w:rsidRPr="00EC26DE">
        <w:t>The completed project will produce a fully operational, multi-layered enterprise-style network environment that demonstrates secure system design, user management, and data protection. Each deliverable represents a key outcome that can be demonstrated and evaluated during the final presentation.</w:t>
      </w:r>
    </w:p>
    <w:p w14:paraId="2D1293FA" w14:textId="77777777" w:rsidR="00EC26DE" w:rsidRPr="00EC26DE" w:rsidRDefault="00EC26DE" w:rsidP="001405DD">
      <w:pPr>
        <w:rPr>
          <w:b/>
          <w:bCs/>
        </w:rPr>
      </w:pPr>
      <w:r w:rsidRPr="00EC26DE">
        <w:rPr>
          <w:b/>
          <w:bCs/>
        </w:rPr>
        <w:t>Primary Deliverables (Core Objectives)</w:t>
      </w:r>
    </w:p>
    <w:p w14:paraId="3CC3A8E6" w14:textId="146CC08E" w:rsidR="00EC26DE" w:rsidRPr="00EC26DE" w:rsidRDefault="00EC26DE" w:rsidP="001405DD">
      <w:pPr>
        <w:numPr>
          <w:ilvl w:val="0"/>
          <w:numId w:val="14"/>
        </w:numPr>
      </w:pPr>
      <w:r w:rsidRPr="00EC26DE">
        <w:rPr>
          <w:b/>
          <w:bCs/>
        </w:rPr>
        <w:t>Fully Configured Multi-Layer Network Environment:</w:t>
      </w:r>
      <w:r w:rsidRPr="00EC26DE">
        <w:br/>
        <w:t xml:space="preserve">A functioning three-layer network structure consisting of external, internal, and private networks, each secured with </w:t>
      </w:r>
      <w:r w:rsidR="00234D92">
        <w:t>OPNsense</w:t>
      </w:r>
      <w:r w:rsidRPr="00EC26DE">
        <w:t xml:space="preserve"> firewalls and proper routing configurations.</w:t>
      </w:r>
    </w:p>
    <w:p w14:paraId="3933598B" w14:textId="77777777" w:rsidR="00EC26DE" w:rsidRPr="00EC26DE" w:rsidRDefault="00EC26DE" w:rsidP="001405DD">
      <w:pPr>
        <w:numPr>
          <w:ilvl w:val="0"/>
          <w:numId w:val="14"/>
        </w:numPr>
      </w:pPr>
      <w:r w:rsidRPr="00EC26DE">
        <w:rPr>
          <w:b/>
          <w:bCs/>
        </w:rPr>
        <w:t>Domain-Integrated Infrastructure:</w:t>
      </w:r>
      <w:r w:rsidRPr="00EC26DE">
        <w:br/>
        <w:t>Active Directory Domain Services (AD DS) and DNS fully deployed and configured to provide centralized authentication, group policies, and internal name resolution.</w:t>
      </w:r>
    </w:p>
    <w:p w14:paraId="01FF091C" w14:textId="77777777" w:rsidR="00EC26DE" w:rsidRPr="00EC26DE" w:rsidRDefault="00EC26DE" w:rsidP="001405DD">
      <w:pPr>
        <w:numPr>
          <w:ilvl w:val="0"/>
          <w:numId w:val="14"/>
        </w:numPr>
      </w:pPr>
      <w:r w:rsidRPr="00EC26DE">
        <w:rPr>
          <w:b/>
          <w:bCs/>
        </w:rPr>
        <w:t>Node.js Web Application:</w:t>
      </w:r>
      <w:r w:rsidRPr="00EC26DE">
        <w:br/>
        <w:t>A working Node.js web application hosted on the internal network that allows authenticated users to log in and interact with stored data securely through an API connection.</w:t>
      </w:r>
    </w:p>
    <w:p w14:paraId="300D21F5" w14:textId="77777777" w:rsidR="00EC26DE" w:rsidRPr="00EC26DE" w:rsidRDefault="00EC26DE" w:rsidP="001405DD">
      <w:pPr>
        <w:numPr>
          <w:ilvl w:val="0"/>
          <w:numId w:val="14"/>
        </w:numPr>
      </w:pPr>
      <w:r w:rsidRPr="00EC26DE">
        <w:rPr>
          <w:b/>
          <w:bCs/>
        </w:rPr>
        <w:t>MongoDB Database Implementation:</w:t>
      </w:r>
      <w:r w:rsidRPr="00EC26DE">
        <w:br/>
        <w:t>A secured MongoDB database hosted on the private network, configured to store user and application data and accessible only through the web application via controlled routing rules.</w:t>
      </w:r>
    </w:p>
    <w:p w14:paraId="6099B2E5" w14:textId="17FF61A1" w:rsidR="00EC26DE" w:rsidRPr="00EC26DE" w:rsidRDefault="00EC26DE" w:rsidP="001405DD">
      <w:pPr>
        <w:numPr>
          <w:ilvl w:val="0"/>
          <w:numId w:val="14"/>
        </w:numPr>
      </w:pPr>
      <w:r w:rsidRPr="00EC26DE">
        <w:rPr>
          <w:b/>
          <w:bCs/>
        </w:rPr>
        <w:t>Firewall and Security Configuration:</w:t>
      </w:r>
      <w:r w:rsidRPr="00EC26DE">
        <w:br/>
        <w:t xml:space="preserve">Fully operational </w:t>
      </w:r>
      <w:r w:rsidR="00234D92">
        <w:t>OPNsense</w:t>
      </w:r>
      <w:r w:rsidRPr="00EC26DE">
        <w:t xml:space="preserve"> firewall setup, including NAT, VLANs, and routing policies for network segmentation and controlled data flow between layers.</w:t>
      </w:r>
    </w:p>
    <w:p w14:paraId="0370E1A0" w14:textId="77777777" w:rsidR="00EC26DE" w:rsidRPr="00EC26DE" w:rsidRDefault="00EC26DE" w:rsidP="001405DD">
      <w:pPr>
        <w:numPr>
          <w:ilvl w:val="0"/>
          <w:numId w:val="14"/>
        </w:numPr>
      </w:pPr>
      <w:r w:rsidRPr="00EC26DE">
        <w:rPr>
          <w:b/>
          <w:bCs/>
        </w:rPr>
        <w:t>Penetration Testing and Security Validation:</w:t>
      </w:r>
      <w:r w:rsidRPr="00EC26DE">
        <w:br/>
        <w:t>A complete penetration testing report generated using Wireshark, Nmap, and Nessus, detailing vulnerabilities found, mitigations applied, and overall system security validation.</w:t>
      </w:r>
    </w:p>
    <w:p w14:paraId="1C8C66DB" w14:textId="77777777" w:rsidR="00EC26DE" w:rsidRPr="00EC26DE" w:rsidRDefault="00EC26DE" w:rsidP="001405DD">
      <w:pPr>
        <w:numPr>
          <w:ilvl w:val="0"/>
          <w:numId w:val="14"/>
        </w:numPr>
      </w:pPr>
      <w:r w:rsidRPr="00EC26DE">
        <w:rPr>
          <w:b/>
          <w:bCs/>
        </w:rPr>
        <w:t>Backup and Recovery Plan:</w:t>
      </w:r>
      <w:r w:rsidRPr="00EC26DE">
        <w:br/>
        <w:t xml:space="preserve">A functional backup and restore process for MongoDB and key system </w:t>
      </w:r>
      <w:r w:rsidRPr="00EC26DE">
        <w:lastRenderedPageBreak/>
        <w:t>configurations, ensuring the ability to recover from system or data failure scenarios.</w:t>
      </w:r>
    </w:p>
    <w:p w14:paraId="5152AE15" w14:textId="77777777" w:rsidR="00EC26DE" w:rsidRPr="00EC26DE" w:rsidRDefault="00000000" w:rsidP="00EC26DE">
      <w:pPr>
        <w:jc w:val="center"/>
      </w:pPr>
      <w:r>
        <w:pict w14:anchorId="30521CEB">
          <v:rect id="_x0000_i1028" style="width:0;height:1.5pt" o:hralign="center" o:hrstd="t" o:hr="t" fillcolor="#a0a0a0" stroked="f"/>
        </w:pict>
      </w:r>
    </w:p>
    <w:p w14:paraId="6BED4341" w14:textId="77777777" w:rsidR="00EC26DE" w:rsidRPr="00EC26DE" w:rsidRDefault="00EC26DE" w:rsidP="00EC26DE">
      <w:pPr>
        <w:jc w:val="center"/>
        <w:rPr>
          <w:b/>
          <w:bCs/>
        </w:rPr>
      </w:pPr>
      <w:r w:rsidRPr="00EC26DE">
        <w:rPr>
          <w:b/>
          <w:bCs/>
        </w:rPr>
        <w:t>Stretch Goal Deliverables</w:t>
      </w:r>
    </w:p>
    <w:p w14:paraId="0839F679" w14:textId="77777777" w:rsidR="00EC26DE" w:rsidRPr="00EC26DE" w:rsidRDefault="00EC26DE" w:rsidP="001405DD">
      <w:pPr>
        <w:numPr>
          <w:ilvl w:val="0"/>
          <w:numId w:val="15"/>
        </w:numPr>
      </w:pPr>
      <w:r w:rsidRPr="00EC26DE">
        <w:rPr>
          <w:b/>
          <w:bCs/>
        </w:rPr>
        <w:t>API Security Enhancements:</w:t>
      </w:r>
      <w:r w:rsidRPr="00EC26DE">
        <w:br/>
        <w:t>Implementation of token-based authentication or SSL certificate validation for secure communication between the Node.js web app and MongoDB.</w:t>
      </w:r>
    </w:p>
    <w:p w14:paraId="32B13C20" w14:textId="77777777" w:rsidR="00EC26DE" w:rsidRPr="00EC26DE" w:rsidRDefault="00EC26DE" w:rsidP="001405DD">
      <w:pPr>
        <w:numPr>
          <w:ilvl w:val="0"/>
          <w:numId w:val="15"/>
        </w:numPr>
      </w:pPr>
      <w:r w:rsidRPr="00EC26DE">
        <w:rPr>
          <w:b/>
          <w:bCs/>
        </w:rPr>
        <w:t>Monitoring Dashboard:</w:t>
      </w:r>
      <w:r w:rsidRPr="00EC26DE">
        <w:br/>
        <w:t>A lightweight dashboard or log aggregation setup that visualizes system activity, connection logs, or performance statistics in real time.</w:t>
      </w:r>
    </w:p>
    <w:p w14:paraId="545C6BFE" w14:textId="77777777" w:rsidR="00EC26DE" w:rsidRPr="00EC26DE" w:rsidRDefault="00EC26DE" w:rsidP="001405DD">
      <w:pPr>
        <w:numPr>
          <w:ilvl w:val="0"/>
          <w:numId w:val="15"/>
        </w:numPr>
      </w:pPr>
      <w:r w:rsidRPr="00EC26DE">
        <w:rPr>
          <w:b/>
          <w:bCs/>
        </w:rPr>
        <w:t>Redundancy Testing Between HV1 and HV2:</w:t>
      </w:r>
      <w:r w:rsidRPr="00EC26DE">
        <w:br/>
        <w:t>Demonstration of a basic high-availability or backup failover configuration between the two Hyper-V servers to simulate enterprise-level reliability.</w:t>
      </w:r>
    </w:p>
    <w:p w14:paraId="5AE34C4A" w14:textId="77777777" w:rsidR="00EC26DE" w:rsidRPr="00EC26DE" w:rsidRDefault="00000000" w:rsidP="00EC26DE">
      <w:pPr>
        <w:jc w:val="center"/>
      </w:pPr>
      <w:r>
        <w:pict w14:anchorId="592C1DE4">
          <v:rect id="_x0000_i1029" style="width:0;height:1.5pt" o:hralign="center" o:hrstd="t" o:hr="t" fillcolor="#a0a0a0" stroked="f"/>
        </w:pict>
      </w:r>
    </w:p>
    <w:p w14:paraId="5CF28C1F" w14:textId="77777777" w:rsidR="00EC26DE" w:rsidRPr="00EC26DE" w:rsidRDefault="00EC26DE" w:rsidP="00EC26DE">
      <w:pPr>
        <w:jc w:val="center"/>
        <w:rPr>
          <w:b/>
          <w:bCs/>
        </w:rPr>
      </w:pPr>
      <w:r w:rsidRPr="00EC26DE">
        <w:rPr>
          <w:b/>
          <w:bCs/>
        </w:rPr>
        <w:t>Documentation Deliverables</w:t>
      </w:r>
    </w:p>
    <w:p w14:paraId="5FF667E9" w14:textId="77777777" w:rsidR="00EC26DE" w:rsidRPr="00EC26DE" w:rsidRDefault="00EC26DE" w:rsidP="00E36561">
      <w:r w:rsidRPr="00EC26DE">
        <w:t>To support the successful presentation and evaluation of this project, several documentation materials will be produced:</w:t>
      </w:r>
    </w:p>
    <w:p w14:paraId="0AFD5002" w14:textId="77777777" w:rsidR="00EC26DE" w:rsidRPr="00EC26DE" w:rsidRDefault="00EC26DE" w:rsidP="00E36561">
      <w:pPr>
        <w:numPr>
          <w:ilvl w:val="0"/>
          <w:numId w:val="16"/>
        </w:numPr>
      </w:pPr>
      <w:r w:rsidRPr="00EC26DE">
        <w:rPr>
          <w:b/>
          <w:bCs/>
        </w:rPr>
        <w:t>As-Built Documentation:</w:t>
      </w:r>
      <w:r w:rsidRPr="00EC26DE">
        <w:br/>
        <w:t>A comprehensive record of the final network setup, configurations, and implemented changes made during the project.</w:t>
      </w:r>
    </w:p>
    <w:p w14:paraId="32F30198" w14:textId="77777777" w:rsidR="00EC26DE" w:rsidRPr="00EC26DE" w:rsidRDefault="00EC26DE" w:rsidP="00E36561">
      <w:pPr>
        <w:numPr>
          <w:ilvl w:val="0"/>
          <w:numId w:val="16"/>
        </w:numPr>
      </w:pPr>
      <w:r w:rsidRPr="00EC26DE">
        <w:rPr>
          <w:b/>
          <w:bCs/>
        </w:rPr>
        <w:t>Logical Network Diagram:</w:t>
      </w:r>
      <w:r w:rsidRPr="00EC26DE">
        <w:br/>
        <w:t>A diagram showing how each system, network layer, and firewall connects conceptually, including the flow of data between services.</w:t>
      </w:r>
    </w:p>
    <w:p w14:paraId="2F90E5C8" w14:textId="77777777" w:rsidR="00EC26DE" w:rsidRPr="00EC26DE" w:rsidRDefault="00EC26DE" w:rsidP="00E36561">
      <w:pPr>
        <w:numPr>
          <w:ilvl w:val="0"/>
          <w:numId w:val="16"/>
        </w:numPr>
      </w:pPr>
      <w:r w:rsidRPr="00EC26DE">
        <w:rPr>
          <w:b/>
          <w:bCs/>
        </w:rPr>
        <w:t>Physical Diagram (Virtual Infrastructure Layout):</w:t>
      </w:r>
      <w:r w:rsidRPr="00EC26DE">
        <w:br/>
        <w:t>A detailed view of the virtual machines, hosts, and network interfaces within the Hyper-V environment.</w:t>
      </w:r>
    </w:p>
    <w:p w14:paraId="64CC0105" w14:textId="3229ACB4" w:rsidR="00EC26DE" w:rsidRPr="00EC26DE" w:rsidRDefault="00EC26DE" w:rsidP="00E36561">
      <w:pPr>
        <w:numPr>
          <w:ilvl w:val="0"/>
          <w:numId w:val="16"/>
        </w:numPr>
      </w:pPr>
      <w:r w:rsidRPr="00EC26DE">
        <w:rPr>
          <w:b/>
          <w:bCs/>
        </w:rPr>
        <w:t>Installation and Configuration Documentation:</w:t>
      </w:r>
      <w:r w:rsidRPr="00EC26DE">
        <w:br/>
        <w:t xml:space="preserve">Step-by-step instructions for setting up each major component, including Windows Server, </w:t>
      </w:r>
      <w:r w:rsidR="00234D92">
        <w:t>OPNsense</w:t>
      </w:r>
      <w:r w:rsidRPr="00EC26DE">
        <w:t>, Node.js, and MongoDB.</w:t>
      </w:r>
    </w:p>
    <w:p w14:paraId="01501515" w14:textId="77777777" w:rsidR="00EC26DE" w:rsidRPr="00EC26DE" w:rsidRDefault="00EC26DE" w:rsidP="00E36561">
      <w:pPr>
        <w:numPr>
          <w:ilvl w:val="0"/>
          <w:numId w:val="16"/>
        </w:numPr>
      </w:pPr>
      <w:r w:rsidRPr="00EC26DE">
        <w:rPr>
          <w:b/>
          <w:bCs/>
        </w:rPr>
        <w:t>Code Repository:</w:t>
      </w:r>
      <w:r w:rsidRPr="00EC26DE">
        <w:br/>
        <w:t xml:space="preserve">A managed Git repository containing the Node.js web application </w:t>
      </w:r>
      <w:r w:rsidRPr="00EC26DE">
        <w:lastRenderedPageBreak/>
        <w:t>source code, configuration files, and scripts used for automation or testing.</w:t>
      </w:r>
    </w:p>
    <w:p w14:paraId="2E0C62F2" w14:textId="4E7E7902" w:rsidR="009E4076" w:rsidRDefault="009E4076">
      <w:r>
        <w:br w:type="page"/>
      </w:r>
    </w:p>
    <w:p w14:paraId="2D21C863" w14:textId="42AF92AE" w:rsidR="00330FAC" w:rsidRDefault="00A61212" w:rsidP="009E4076">
      <w:pPr>
        <w:pStyle w:val="Heading1"/>
        <w:ind w:left="0" w:firstLine="0"/>
      </w:pPr>
      <w:bookmarkStart w:id="8" w:name="_Toc214955514"/>
      <w:r w:rsidRPr="00A61212">
        <w:lastRenderedPageBreak/>
        <w:t>Project Milestones</w:t>
      </w:r>
      <w:bookmarkEnd w:id="8"/>
    </w:p>
    <w:tbl>
      <w:tblPr>
        <w:tblStyle w:val="GridTable4-Accent4"/>
        <w:tblW w:w="8910" w:type="dxa"/>
        <w:tblInd w:w="-185" w:type="dxa"/>
        <w:tblLook w:val="04A0" w:firstRow="1" w:lastRow="0" w:firstColumn="1" w:lastColumn="0" w:noHBand="0" w:noVBand="1"/>
      </w:tblPr>
      <w:tblGrid>
        <w:gridCol w:w="2185"/>
        <w:gridCol w:w="4606"/>
        <w:gridCol w:w="2119"/>
      </w:tblGrid>
      <w:tr w:rsidR="00396E63" w:rsidRPr="00396E63" w14:paraId="67B79445" w14:textId="77777777" w:rsidTr="00E3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vAlign w:val="center"/>
            <w:hideMark/>
          </w:tcPr>
          <w:p w14:paraId="75BA3B8D" w14:textId="77777777" w:rsidR="00396E63" w:rsidRPr="00396E63" w:rsidRDefault="00396E63" w:rsidP="004F359A">
            <w:pPr>
              <w:spacing w:after="160" w:line="278" w:lineRule="auto"/>
              <w:jc w:val="center"/>
            </w:pPr>
            <w:r w:rsidRPr="00396E63">
              <w:t>Milestone</w:t>
            </w:r>
          </w:p>
        </w:tc>
        <w:tc>
          <w:tcPr>
            <w:tcW w:w="0" w:type="auto"/>
            <w:vAlign w:val="center"/>
            <w:hideMark/>
          </w:tcPr>
          <w:p w14:paraId="048B75D4" w14:textId="77777777" w:rsidR="00396E63" w:rsidRPr="00396E63" w:rsidRDefault="00396E63" w:rsidP="004F359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96E63">
              <w:t>Description</w:t>
            </w:r>
          </w:p>
        </w:tc>
        <w:tc>
          <w:tcPr>
            <w:tcW w:w="2119" w:type="dxa"/>
            <w:vAlign w:val="center"/>
            <w:hideMark/>
          </w:tcPr>
          <w:p w14:paraId="7534052D" w14:textId="77777777" w:rsidR="00396E63" w:rsidRPr="00396E63" w:rsidRDefault="00396E63" w:rsidP="004F359A">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396E63">
              <w:t>Estimated Completion Date</w:t>
            </w:r>
          </w:p>
        </w:tc>
      </w:tr>
      <w:tr w:rsidR="00396E63" w:rsidRPr="00396E63" w14:paraId="403FDC77" w14:textId="77777777" w:rsidTr="00E36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vAlign w:val="center"/>
            <w:hideMark/>
          </w:tcPr>
          <w:p w14:paraId="08BFFDE7" w14:textId="77777777" w:rsidR="00396E63" w:rsidRPr="00396E63" w:rsidRDefault="00396E63" w:rsidP="004F359A">
            <w:pPr>
              <w:spacing w:after="160" w:line="278" w:lineRule="auto"/>
              <w:jc w:val="center"/>
              <w:rPr>
                <w:sz w:val="18"/>
                <w:szCs w:val="18"/>
              </w:rPr>
            </w:pPr>
            <w:r w:rsidRPr="00396E63">
              <w:rPr>
                <w:sz w:val="18"/>
                <w:szCs w:val="18"/>
              </w:rPr>
              <w:t>Milestone 1: Virtual Environment Deployment</w:t>
            </w:r>
          </w:p>
        </w:tc>
        <w:tc>
          <w:tcPr>
            <w:tcW w:w="0" w:type="auto"/>
            <w:vAlign w:val="center"/>
            <w:hideMark/>
          </w:tcPr>
          <w:p w14:paraId="487C2A6F" w14:textId="59885F27" w:rsidR="00396E63" w:rsidRPr="00396E63" w:rsidRDefault="00396E63" w:rsidP="004F359A">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96E63">
              <w:rPr>
                <w:sz w:val="18"/>
                <w:szCs w:val="18"/>
              </w:rPr>
              <w:t xml:space="preserve">All required virtual machines will be created and updated within Hyper-V on both HV1 and HV2. This includes installing base operating systems for Windows Server, </w:t>
            </w:r>
            <w:r w:rsidR="00234D92">
              <w:rPr>
                <w:sz w:val="18"/>
                <w:szCs w:val="18"/>
              </w:rPr>
              <w:t>OPNsense</w:t>
            </w:r>
            <w:r w:rsidRPr="00396E63">
              <w:rPr>
                <w:sz w:val="18"/>
                <w:szCs w:val="18"/>
              </w:rPr>
              <w:t>, and user workstations. No major configurations will be completed at this stage — the focus is on establishing a stable environment foundation.</w:t>
            </w:r>
          </w:p>
        </w:tc>
        <w:tc>
          <w:tcPr>
            <w:tcW w:w="2119" w:type="dxa"/>
            <w:vAlign w:val="center"/>
            <w:hideMark/>
          </w:tcPr>
          <w:p w14:paraId="5E74C1E8" w14:textId="77777777" w:rsidR="00396E63" w:rsidRPr="00396E63" w:rsidRDefault="00396E63" w:rsidP="004F359A">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96E63">
              <w:rPr>
                <w:b/>
                <w:bCs/>
                <w:sz w:val="18"/>
                <w:szCs w:val="18"/>
              </w:rPr>
              <w:t>End of Week 1</w:t>
            </w:r>
          </w:p>
        </w:tc>
      </w:tr>
      <w:tr w:rsidR="00396E63" w:rsidRPr="00396E63" w14:paraId="19A1AAF4" w14:textId="77777777" w:rsidTr="00E36561">
        <w:tc>
          <w:tcPr>
            <w:cnfStyle w:val="001000000000" w:firstRow="0" w:lastRow="0" w:firstColumn="1" w:lastColumn="0" w:oddVBand="0" w:evenVBand="0" w:oddHBand="0" w:evenHBand="0" w:firstRowFirstColumn="0" w:firstRowLastColumn="0" w:lastRowFirstColumn="0" w:lastRowLastColumn="0"/>
            <w:tcW w:w="2185" w:type="dxa"/>
            <w:vAlign w:val="center"/>
            <w:hideMark/>
          </w:tcPr>
          <w:p w14:paraId="6CF98C62" w14:textId="77777777" w:rsidR="00396E63" w:rsidRPr="00396E63" w:rsidRDefault="00396E63" w:rsidP="004F359A">
            <w:pPr>
              <w:spacing w:after="160" w:line="278" w:lineRule="auto"/>
              <w:jc w:val="center"/>
              <w:rPr>
                <w:sz w:val="18"/>
                <w:szCs w:val="18"/>
              </w:rPr>
            </w:pPr>
            <w:r w:rsidRPr="00396E63">
              <w:rPr>
                <w:sz w:val="18"/>
                <w:szCs w:val="18"/>
              </w:rPr>
              <w:t>Milestone 2: Prototype Environment Completed</w:t>
            </w:r>
          </w:p>
        </w:tc>
        <w:tc>
          <w:tcPr>
            <w:tcW w:w="0" w:type="auto"/>
            <w:vAlign w:val="center"/>
            <w:hideMark/>
          </w:tcPr>
          <w:p w14:paraId="3C8B6C8F" w14:textId="77777777" w:rsidR="00396E63" w:rsidRPr="00396E63" w:rsidRDefault="00396E63" w:rsidP="004F359A">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96E63">
              <w:rPr>
                <w:sz w:val="18"/>
                <w:szCs w:val="18"/>
              </w:rPr>
              <w:t>The prototype phase will be finalized. This includes basic network configuration, firewall setup, domain service deployment, and verification of communication between systems. By the end of this milestone, the multi-layered structure (external, internal, private) will be functional, and the foundation for Active Directory and DNS services will be established.</w:t>
            </w:r>
          </w:p>
        </w:tc>
        <w:tc>
          <w:tcPr>
            <w:tcW w:w="2119" w:type="dxa"/>
            <w:vAlign w:val="center"/>
            <w:hideMark/>
          </w:tcPr>
          <w:p w14:paraId="4BD08596" w14:textId="77777777" w:rsidR="00396E63" w:rsidRPr="00396E63" w:rsidRDefault="00396E63" w:rsidP="004F359A">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96E63">
              <w:rPr>
                <w:b/>
                <w:bCs/>
                <w:sz w:val="18"/>
                <w:szCs w:val="18"/>
              </w:rPr>
              <w:t>End of Week 4</w:t>
            </w:r>
          </w:p>
        </w:tc>
      </w:tr>
      <w:tr w:rsidR="00396E63" w:rsidRPr="00396E63" w14:paraId="551094C4" w14:textId="77777777" w:rsidTr="00E36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vAlign w:val="center"/>
            <w:hideMark/>
          </w:tcPr>
          <w:p w14:paraId="6A2815D9" w14:textId="77777777" w:rsidR="00396E63" w:rsidRPr="00396E63" w:rsidRDefault="00396E63" w:rsidP="004F359A">
            <w:pPr>
              <w:spacing w:after="160" w:line="278" w:lineRule="auto"/>
              <w:jc w:val="center"/>
              <w:rPr>
                <w:sz w:val="18"/>
                <w:szCs w:val="18"/>
              </w:rPr>
            </w:pPr>
            <w:r w:rsidRPr="00396E63">
              <w:rPr>
                <w:sz w:val="18"/>
                <w:szCs w:val="18"/>
              </w:rPr>
              <w:t>Milestone 3: Web Application and Database Integration</w:t>
            </w:r>
          </w:p>
        </w:tc>
        <w:tc>
          <w:tcPr>
            <w:tcW w:w="0" w:type="auto"/>
            <w:vAlign w:val="center"/>
            <w:hideMark/>
          </w:tcPr>
          <w:p w14:paraId="1EDB236A" w14:textId="77777777" w:rsidR="00396E63" w:rsidRPr="00396E63" w:rsidRDefault="00396E63" w:rsidP="004F359A">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96E63">
              <w:rPr>
                <w:sz w:val="18"/>
                <w:szCs w:val="18"/>
              </w:rPr>
              <w:t>The Node.js web application will be deployed on the internal network and connected to the MongoDB database hosted on the private network. Functionality testing will confirm successful communication and secure data transactions between the two components.</w:t>
            </w:r>
          </w:p>
        </w:tc>
        <w:tc>
          <w:tcPr>
            <w:tcW w:w="2119" w:type="dxa"/>
            <w:vAlign w:val="center"/>
            <w:hideMark/>
          </w:tcPr>
          <w:p w14:paraId="57EA5D77" w14:textId="77777777" w:rsidR="00396E63" w:rsidRPr="00396E63" w:rsidRDefault="00396E63" w:rsidP="004F359A">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96E63">
              <w:rPr>
                <w:b/>
                <w:bCs/>
                <w:sz w:val="18"/>
                <w:szCs w:val="18"/>
              </w:rPr>
              <w:t>End of Week 6</w:t>
            </w:r>
          </w:p>
        </w:tc>
      </w:tr>
      <w:tr w:rsidR="00396E63" w:rsidRPr="00396E63" w14:paraId="58F7C9B8" w14:textId="77777777" w:rsidTr="00E36561">
        <w:tc>
          <w:tcPr>
            <w:cnfStyle w:val="001000000000" w:firstRow="0" w:lastRow="0" w:firstColumn="1" w:lastColumn="0" w:oddVBand="0" w:evenVBand="0" w:oddHBand="0" w:evenHBand="0" w:firstRowFirstColumn="0" w:firstRowLastColumn="0" w:lastRowFirstColumn="0" w:lastRowLastColumn="0"/>
            <w:tcW w:w="2185" w:type="dxa"/>
            <w:vAlign w:val="center"/>
            <w:hideMark/>
          </w:tcPr>
          <w:p w14:paraId="78280AAD" w14:textId="77777777" w:rsidR="00396E63" w:rsidRPr="00396E63" w:rsidRDefault="00396E63" w:rsidP="004F359A">
            <w:pPr>
              <w:spacing w:after="160" w:line="278" w:lineRule="auto"/>
              <w:jc w:val="center"/>
              <w:rPr>
                <w:sz w:val="18"/>
                <w:szCs w:val="18"/>
              </w:rPr>
            </w:pPr>
            <w:r w:rsidRPr="00396E63">
              <w:rPr>
                <w:sz w:val="18"/>
                <w:szCs w:val="18"/>
              </w:rPr>
              <w:t>Milestone 4: Security Testing and System Refinement</w:t>
            </w:r>
          </w:p>
        </w:tc>
        <w:tc>
          <w:tcPr>
            <w:tcW w:w="0" w:type="auto"/>
            <w:vAlign w:val="center"/>
            <w:hideMark/>
          </w:tcPr>
          <w:p w14:paraId="332E8922" w14:textId="77777777" w:rsidR="00396E63" w:rsidRPr="00396E63" w:rsidRDefault="00396E63" w:rsidP="004F359A">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96E63">
              <w:rPr>
                <w:sz w:val="18"/>
                <w:szCs w:val="18"/>
              </w:rPr>
              <w:t>Conduct full penetration testing using Wireshark, Nmap, and Nessus to evaluate system security. Apply fixes for identified vulnerabilities and perform any final adjustments to improve performance and stability. This milestone concludes with a fully secure, functioning system.</w:t>
            </w:r>
          </w:p>
        </w:tc>
        <w:tc>
          <w:tcPr>
            <w:tcW w:w="2119" w:type="dxa"/>
            <w:vAlign w:val="center"/>
            <w:hideMark/>
          </w:tcPr>
          <w:p w14:paraId="1B4FA19D" w14:textId="77777777" w:rsidR="00396E63" w:rsidRPr="00396E63" w:rsidRDefault="00396E63" w:rsidP="004F359A">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396E63">
              <w:rPr>
                <w:b/>
                <w:bCs/>
                <w:sz w:val="18"/>
                <w:szCs w:val="18"/>
              </w:rPr>
              <w:t>End of Week 8</w:t>
            </w:r>
          </w:p>
        </w:tc>
      </w:tr>
      <w:tr w:rsidR="00396E63" w:rsidRPr="00396E63" w14:paraId="31F34450" w14:textId="77777777" w:rsidTr="00E36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5" w:type="dxa"/>
            <w:vAlign w:val="center"/>
            <w:hideMark/>
          </w:tcPr>
          <w:p w14:paraId="35026ED6" w14:textId="77777777" w:rsidR="00396E63" w:rsidRPr="00396E63" w:rsidRDefault="00396E63" w:rsidP="004F359A">
            <w:pPr>
              <w:spacing w:after="160" w:line="278" w:lineRule="auto"/>
              <w:jc w:val="center"/>
              <w:rPr>
                <w:sz w:val="18"/>
                <w:szCs w:val="18"/>
              </w:rPr>
            </w:pPr>
            <w:r w:rsidRPr="00396E63">
              <w:rPr>
                <w:sz w:val="18"/>
                <w:szCs w:val="18"/>
              </w:rPr>
              <w:t>Milestone 5: Documentation and Presentation Preparation</w:t>
            </w:r>
          </w:p>
        </w:tc>
        <w:tc>
          <w:tcPr>
            <w:tcW w:w="0" w:type="auto"/>
            <w:vAlign w:val="center"/>
            <w:hideMark/>
          </w:tcPr>
          <w:p w14:paraId="3962DD29" w14:textId="77777777" w:rsidR="00396E63" w:rsidRPr="00396E63" w:rsidRDefault="00396E63" w:rsidP="004F359A">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96E63">
              <w:rPr>
                <w:sz w:val="18"/>
                <w:szCs w:val="18"/>
              </w:rPr>
              <w:t>Finalize all project documentation, including as-built diagrams, configuration details, test results, and the penetration testing report. Prepare the final Capstone presentation and demonstration environment.</w:t>
            </w:r>
          </w:p>
        </w:tc>
        <w:tc>
          <w:tcPr>
            <w:tcW w:w="2119" w:type="dxa"/>
            <w:vAlign w:val="center"/>
            <w:hideMark/>
          </w:tcPr>
          <w:p w14:paraId="20CB4A6F" w14:textId="77777777" w:rsidR="00396E63" w:rsidRPr="00396E63" w:rsidRDefault="00396E63" w:rsidP="004F359A">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18"/>
                <w:szCs w:val="18"/>
              </w:rPr>
            </w:pPr>
            <w:r w:rsidRPr="00396E63">
              <w:rPr>
                <w:b/>
                <w:bCs/>
                <w:sz w:val="18"/>
                <w:szCs w:val="18"/>
              </w:rPr>
              <w:t>End of Week 9</w:t>
            </w:r>
          </w:p>
        </w:tc>
      </w:tr>
    </w:tbl>
    <w:p w14:paraId="076AA510" w14:textId="77777777" w:rsidR="004F359A" w:rsidRDefault="004F359A" w:rsidP="004F359A"/>
    <w:p w14:paraId="57CADF90" w14:textId="11BE40FC" w:rsidR="004F359A" w:rsidRDefault="004F359A"/>
    <w:p w14:paraId="1EDDE525" w14:textId="77777777" w:rsidR="008444DE" w:rsidRDefault="008444DE" w:rsidP="004F359A">
      <w:pPr>
        <w:pStyle w:val="Heading1"/>
      </w:pPr>
    </w:p>
    <w:p w14:paraId="7C0D10B5" w14:textId="4ACFBEF7" w:rsidR="00124376" w:rsidRDefault="00124376" w:rsidP="004F359A">
      <w:pPr>
        <w:pStyle w:val="Heading1"/>
      </w:pPr>
      <w:bookmarkStart w:id="9" w:name="_Toc214955515"/>
      <w:r w:rsidRPr="00124376">
        <w:lastRenderedPageBreak/>
        <w:t>Project Timeline</w:t>
      </w:r>
      <w:bookmarkEnd w:id="9"/>
    </w:p>
    <w:tbl>
      <w:tblPr>
        <w:tblStyle w:val="GridTable4-Accent4"/>
        <w:tblW w:w="9630" w:type="dxa"/>
        <w:tblInd w:w="-545" w:type="dxa"/>
        <w:tblLook w:val="04A0" w:firstRow="1" w:lastRow="0" w:firstColumn="1" w:lastColumn="0" w:noHBand="0" w:noVBand="1"/>
      </w:tblPr>
      <w:tblGrid>
        <w:gridCol w:w="1583"/>
        <w:gridCol w:w="5814"/>
        <w:gridCol w:w="2233"/>
      </w:tblGrid>
      <w:tr w:rsidR="002C043C" w:rsidRPr="002C043C" w14:paraId="68F7CE58" w14:textId="77777777" w:rsidTr="00CB3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6F863823" w14:textId="77777777" w:rsidR="002C043C" w:rsidRPr="002C043C" w:rsidRDefault="002C043C" w:rsidP="00CB356C">
            <w:pPr>
              <w:spacing w:after="160" w:line="278" w:lineRule="auto"/>
              <w:jc w:val="center"/>
              <w:rPr>
                <w:sz w:val="18"/>
                <w:szCs w:val="18"/>
              </w:rPr>
            </w:pPr>
            <w:r w:rsidRPr="002C043C">
              <w:rPr>
                <w:sz w:val="18"/>
                <w:szCs w:val="18"/>
              </w:rPr>
              <w:t>Week Number</w:t>
            </w:r>
          </w:p>
        </w:tc>
        <w:tc>
          <w:tcPr>
            <w:tcW w:w="0" w:type="auto"/>
            <w:vAlign w:val="center"/>
            <w:hideMark/>
          </w:tcPr>
          <w:p w14:paraId="0B249160" w14:textId="77777777" w:rsidR="002C043C" w:rsidRPr="002C043C" w:rsidRDefault="002C043C" w:rsidP="00CB356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2C043C">
              <w:rPr>
                <w:sz w:val="18"/>
                <w:szCs w:val="18"/>
              </w:rPr>
              <w:t>Milestone or Task Description</w:t>
            </w:r>
          </w:p>
        </w:tc>
        <w:tc>
          <w:tcPr>
            <w:tcW w:w="2233" w:type="dxa"/>
            <w:vAlign w:val="center"/>
            <w:hideMark/>
          </w:tcPr>
          <w:p w14:paraId="14E9D0B1" w14:textId="77777777" w:rsidR="002C043C" w:rsidRPr="002C043C" w:rsidRDefault="002C043C" w:rsidP="00CB356C">
            <w:pPr>
              <w:spacing w:after="160"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sidRPr="002C043C">
              <w:rPr>
                <w:sz w:val="18"/>
                <w:szCs w:val="18"/>
              </w:rPr>
              <w:t>Estimated Time to Complete</w:t>
            </w:r>
          </w:p>
        </w:tc>
      </w:tr>
      <w:tr w:rsidR="002C043C" w:rsidRPr="002C043C" w14:paraId="5D826CAB" w14:textId="77777777" w:rsidTr="00561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05B40114" w14:textId="77777777" w:rsidR="002C043C" w:rsidRPr="002C043C" w:rsidRDefault="002C043C" w:rsidP="00CB356C">
            <w:pPr>
              <w:spacing w:after="160" w:line="278" w:lineRule="auto"/>
              <w:jc w:val="center"/>
              <w:rPr>
                <w:b w:val="0"/>
                <w:bCs w:val="0"/>
                <w:sz w:val="18"/>
                <w:szCs w:val="18"/>
              </w:rPr>
            </w:pPr>
            <w:r w:rsidRPr="002C043C">
              <w:rPr>
                <w:sz w:val="18"/>
                <w:szCs w:val="18"/>
              </w:rPr>
              <w:t>Week 1</w:t>
            </w:r>
          </w:p>
        </w:tc>
        <w:tc>
          <w:tcPr>
            <w:tcW w:w="0" w:type="auto"/>
            <w:vAlign w:val="center"/>
            <w:hideMark/>
          </w:tcPr>
          <w:p w14:paraId="0CCA915A" w14:textId="131A2D05" w:rsidR="00385DF2" w:rsidRDefault="002C043C" w:rsidP="005611D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b/>
                <w:bCs/>
                <w:sz w:val="18"/>
                <w:szCs w:val="18"/>
              </w:rPr>
            </w:pPr>
            <w:r w:rsidRPr="00385DF2">
              <w:rPr>
                <w:b/>
                <w:bCs/>
                <w:sz w:val="18"/>
                <w:szCs w:val="18"/>
              </w:rPr>
              <w:t>Install and update Windows Server on HV1 and HV2</w:t>
            </w:r>
          </w:p>
          <w:p w14:paraId="37703702" w14:textId="130BF8CE" w:rsidR="005611DF" w:rsidRDefault="002C043C" w:rsidP="005611D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b/>
                <w:bCs/>
                <w:sz w:val="18"/>
                <w:szCs w:val="18"/>
              </w:rPr>
            </w:pPr>
            <w:r w:rsidRPr="00385DF2">
              <w:rPr>
                <w:b/>
                <w:bCs/>
                <w:sz w:val="18"/>
                <w:szCs w:val="18"/>
              </w:rPr>
              <w:t xml:space="preserve">Deploy base virtual machines for </w:t>
            </w:r>
            <w:r w:rsidR="00234D92">
              <w:rPr>
                <w:b/>
                <w:bCs/>
                <w:sz w:val="18"/>
                <w:szCs w:val="18"/>
              </w:rPr>
              <w:t>OPNsense</w:t>
            </w:r>
            <w:r w:rsidRPr="00385DF2">
              <w:rPr>
                <w:b/>
                <w:bCs/>
                <w:sz w:val="18"/>
                <w:szCs w:val="18"/>
              </w:rPr>
              <w:t>, domain controller, and workstations</w:t>
            </w:r>
          </w:p>
          <w:p w14:paraId="5BB6E91F" w14:textId="56235047" w:rsidR="005611DF" w:rsidRDefault="002C043C" w:rsidP="005611D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b/>
                <w:bCs/>
                <w:sz w:val="18"/>
                <w:szCs w:val="18"/>
              </w:rPr>
            </w:pPr>
            <w:r w:rsidRPr="00385DF2">
              <w:rPr>
                <w:b/>
                <w:bCs/>
                <w:sz w:val="18"/>
                <w:szCs w:val="18"/>
              </w:rPr>
              <w:t>Verify Hyper-V networking and external internet connectivity</w:t>
            </w:r>
          </w:p>
          <w:p w14:paraId="659A2073" w14:textId="23CB883D" w:rsidR="002C043C" w:rsidRPr="00385DF2" w:rsidRDefault="002C043C" w:rsidP="005611DF">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b/>
                <w:bCs/>
                <w:sz w:val="18"/>
                <w:szCs w:val="18"/>
              </w:rPr>
            </w:pPr>
            <w:r w:rsidRPr="00385DF2">
              <w:rPr>
                <w:b/>
                <w:bCs/>
                <w:sz w:val="18"/>
                <w:szCs w:val="18"/>
              </w:rPr>
              <w:t>MS: All virtual machines deployed and updated successfully</w:t>
            </w:r>
          </w:p>
        </w:tc>
        <w:tc>
          <w:tcPr>
            <w:tcW w:w="2233" w:type="dxa"/>
            <w:vAlign w:val="center"/>
            <w:hideMark/>
          </w:tcPr>
          <w:p w14:paraId="64DBC0DB" w14:textId="77777777" w:rsidR="002C043C" w:rsidRPr="002C043C" w:rsidRDefault="002C043C" w:rsidP="00CB356C">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2C043C">
              <w:rPr>
                <w:b/>
                <w:bCs/>
                <w:sz w:val="18"/>
                <w:szCs w:val="18"/>
              </w:rPr>
              <w:t>24 Hours</w:t>
            </w:r>
          </w:p>
        </w:tc>
      </w:tr>
      <w:tr w:rsidR="002C043C" w:rsidRPr="002C043C" w14:paraId="11781410" w14:textId="77777777" w:rsidTr="005611DF">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6F8FD787" w14:textId="77777777" w:rsidR="002C043C" w:rsidRPr="002C043C" w:rsidRDefault="002C043C" w:rsidP="00CB356C">
            <w:pPr>
              <w:spacing w:after="160" w:line="278" w:lineRule="auto"/>
              <w:jc w:val="center"/>
              <w:rPr>
                <w:b w:val="0"/>
                <w:bCs w:val="0"/>
                <w:sz w:val="18"/>
                <w:szCs w:val="18"/>
              </w:rPr>
            </w:pPr>
            <w:r w:rsidRPr="002C043C">
              <w:rPr>
                <w:sz w:val="18"/>
                <w:szCs w:val="18"/>
              </w:rPr>
              <w:t>Week 2</w:t>
            </w:r>
          </w:p>
        </w:tc>
        <w:tc>
          <w:tcPr>
            <w:tcW w:w="0" w:type="auto"/>
            <w:vAlign w:val="center"/>
            <w:hideMark/>
          </w:tcPr>
          <w:p w14:paraId="0763CAC1" w14:textId="4704CEFB"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 xml:space="preserve">Begin prototype setup: configure </w:t>
            </w:r>
            <w:r w:rsidR="00234D92">
              <w:rPr>
                <w:b/>
                <w:bCs/>
                <w:sz w:val="18"/>
                <w:szCs w:val="18"/>
              </w:rPr>
              <w:t>OPNsense</w:t>
            </w:r>
            <w:r w:rsidRPr="005611DF">
              <w:rPr>
                <w:b/>
                <w:bCs/>
                <w:sz w:val="18"/>
                <w:szCs w:val="18"/>
              </w:rPr>
              <w:t xml:space="preserve"> firewalls and establish three-layer network structure (external, internal, private)</w:t>
            </w:r>
          </w:p>
          <w:p w14:paraId="6F097436"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Research integration requirements for Node.js and MongoDB</w:t>
            </w:r>
          </w:p>
          <w:p w14:paraId="0C49E703"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Install Active Directory Domain Services and DNS</w:t>
            </w:r>
          </w:p>
          <w:p w14:paraId="7C4C3619" w14:textId="5F5CF5AD" w:rsidR="002C043C" w:rsidRP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Test communication between layers</w:t>
            </w:r>
          </w:p>
        </w:tc>
        <w:tc>
          <w:tcPr>
            <w:tcW w:w="2233" w:type="dxa"/>
            <w:vAlign w:val="center"/>
            <w:hideMark/>
          </w:tcPr>
          <w:p w14:paraId="12C45831" w14:textId="77777777" w:rsidR="002C043C" w:rsidRPr="002C043C" w:rsidRDefault="002C043C" w:rsidP="00CB356C">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2C043C">
              <w:rPr>
                <w:b/>
                <w:bCs/>
                <w:sz w:val="18"/>
                <w:szCs w:val="18"/>
              </w:rPr>
              <w:t>22 Hours</w:t>
            </w:r>
          </w:p>
        </w:tc>
      </w:tr>
      <w:tr w:rsidR="002C043C" w:rsidRPr="002C043C" w14:paraId="2DBCFF52" w14:textId="77777777" w:rsidTr="00561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46A66F7F" w14:textId="77777777" w:rsidR="002C043C" w:rsidRPr="002C043C" w:rsidRDefault="002C043C" w:rsidP="00CB356C">
            <w:pPr>
              <w:spacing w:after="160" w:line="278" w:lineRule="auto"/>
              <w:jc w:val="center"/>
              <w:rPr>
                <w:b w:val="0"/>
                <w:bCs w:val="0"/>
                <w:sz w:val="18"/>
                <w:szCs w:val="18"/>
              </w:rPr>
            </w:pPr>
            <w:r w:rsidRPr="002C043C">
              <w:rPr>
                <w:sz w:val="18"/>
                <w:szCs w:val="18"/>
              </w:rPr>
              <w:t>Week 3</w:t>
            </w:r>
          </w:p>
        </w:tc>
        <w:tc>
          <w:tcPr>
            <w:tcW w:w="0" w:type="auto"/>
            <w:vAlign w:val="center"/>
            <w:hideMark/>
          </w:tcPr>
          <w:p w14:paraId="2427FCBA"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Complete initial AD DS setup and connect test user systems to the domain</w:t>
            </w:r>
          </w:p>
          <w:p w14:paraId="16FA312E"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Apply preliminary Group Policy settings</w:t>
            </w:r>
          </w:p>
          <w:p w14:paraId="1589E079"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Validate routing and isolation between network layers</w:t>
            </w:r>
          </w:p>
          <w:p w14:paraId="27AB6744"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Begin developing prototype Node.js application</w:t>
            </w:r>
          </w:p>
          <w:p w14:paraId="7A103220" w14:textId="1FF22613" w:rsidR="002C043C" w:rsidRP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MS: Prototype phase 75% complete</w:t>
            </w:r>
          </w:p>
        </w:tc>
        <w:tc>
          <w:tcPr>
            <w:tcW w:w="2233" w:type="dxa"/>
            <w:vAlign w:val="center"/>
            <w:hideMark/>
          </w:tcPr>
          <w:p w14:paraId="5A5FF168" w14:textId="77777777" w:rsidR="002C043C" w:rsidRPr="002C043C" w:rsidRDefault="002C043C" w:rsidP="00CB356C">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2C043C">
              <w:rPr>
                <w:b/>
                <w:bCs/>
                <w:sz w:val="18"/>
                <w:szCs w:val="18"/>
              </w:rPr>
              <w:t>22 Hours</w:t>
            </w:r>
          </w:p>
        </w:tc>
      </w:tr>
      <w:tr w:rsidR="002C043C" w:rsidRPr="002C043C" w14:paraId="3B40CECA" w14:textId="77777777" w:rsidTr="005611DF">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469BACC7" w14:textId="77777777" w:rsidR="002C043C" w:rsidRPr="002C043C" w:rsidRDefault="002C043C" w:rsidP="00CB356C">
            <w:pPr>
              <w:spacing w:after="160" w:line="278" w:lineRule="auto"/>
              <w:jc w:val="center"/>
              <w:rPr>
                <w:b w:val="0"/>
                <w:bCs w:val="0"/>
                <w:sz w:val="18"/>
                <w:szCs w:val="18"/>
              </w:rPr>
            </w:pPr>
            <w:r w:rsidRPr="002C043C">
              <w:rPr>
                <w:sz w:val="18"/>
                <w:szCs w:val="18"/>
              </w:rPr>
              <w:t>Week 4</w:t>
            </w:r>
          </w:p>
        </w:tc>
        <w:tc>
          <w:tcPr>
            <w:tcW w:w="0" w:type="auto"/>
            <w:vAlign w:val="center"/>
            <w:hideMark/>
          </w:tcPr>
          <w:p w14:paraId="3AA01690"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Finalize prototype: confirm domain authentication, DNS resolution, and firewall stability</w:t>
            </w:r>
          </w:p>
          <w:p w14:paraId="717DC0F8"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Document prototype environment</w:t>
            </w:r>
          </w:p>
          <w:p w14:paraId="5D402CC7" w14:textId="246C802B" w:rsidR="002C043C" w:rsidRP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MS: Prototype environment completed</w:t>
            </w:r>
          </w:p>
        </w:tc>
        <w:tc>
          <w:tcPr>
            <w:tcW w:w="2233" w:type="dxa"/>
            <w:vAlign w:val="center"/>
            <w:hideMark/>
          </w:tcPr>
          <w:p w14:paraId="0202AA02" w14:textId="77777777" w:rsidR="002C043C" w:rsidRPr="002C043C" w:rsidRDefault="002C043C" w:rsidP="00CB356C">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2C043C">
              <w:rPr>
                <w:b/>
                <w:bCs/>
                <w:sz w:val="18"/>
                <w:szCs w:val="18"/>
              </w:rPr>
              <w:t>20 Hours</w:t>
            </w:r>
          </w:p>
        </w:tc>
      </w:tr>
      <w:tr w:rsidR="002C043C" w:rsidRPr="002C043C" w14:paraId="66D419A6" w14:textId="77777777" w:rsidTr="00561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404A00D7" w14:textId="77777777" w:rsidR="002C043C" w:rsidRPr="002C043C" w:rsidRDefault="002C043C" w:rsidP="00CB356C">
            <w:pPr>
              <w:spacing w:after="160" w:line="278" w:lineRule="auto"/>
              <w:jc w:val="center"/>
              <w:rPr>
                <w:b w:val="0"/>
                <w:bCs w:val="0"/>
                <w:sz w:val="18"/>
                <w:szCs w:val="18"/>
              </w:rPr>
            </w:pPr>
            <w:r w:rsidRPr="002C043C">
              <w:rPr>
                <w:sz w:val="18"/>
                <w:szCs w:val="18"/>
              </w:rPr>
              <w:t>Week 5</w:t>
            </w:r>
          </w:p>
        </w:tc>
        <w:tc>
          <w:tcPr>
            <w:tcW w:w="0" w:type="auto"/>
            <w:vAlign w:val="center"/>
            <w:hideMark/>
          </w:tcPr>
          <w:p w14:paraId="0381F796"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Deploy Node.js web server on the internal network</w:t>
            </w:r>
          </w:p>
          <w:p w14:paraId="47C72731"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Install and configure MongoDB on the private network</w:t>
            </w:r>
          </w:p>
          <w:p w14:paraId="491C0A6F"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Develop secure API connection between Node.js and MongoDB</w:t>
            </w:r>
          </w:p>
          <w:p w14:paraId="720F0055" w14:textId="750B2F21" w:rsidR="002C043C" w:rsidRP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Perform basic functionality testing</w:t>
            </w:r>
          </w:p>
        </w:tc>
        <w:tc>
          <w:tcPr>
            <w:tcW w:w="2233" w:type="dxa"/>
            <w:vAlign w:val="center"/>
            <w:hideMark/>
          </w:tcPr>
          <w:p w14:paraId="448CC0FA" w14:textId="77777777" w:rsidR="002C043C" w:rsidRPr="002C043C" w:rsidRDefault="002C043C" w:rsidP="00CB356C">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2C043C">
              <w:rPr>
                <w:b/>
                <w:bCs/>
                <w:sz w:val="18"/>
                <w:szCs w:val="18"/>
              </w:rPr>
              <w:t>22 Hours</w:t>
            </w:r>
          </w:p>
        </w:tc>
      </w:tr>
      <w:tr w:rsidR="002C043C" w:rsidRPr="002C043C" w14:paraId="4331BBD2" w14:textId="77777777" w:rsidTr="005611DF">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71E8E58B" w14:textId="77777777" w:rsidR="002C043C" w:rsidRPr="002C043C" w:rsidRDefault="002C043C" w:rsidP="00CB356C">
            <w:pPr>
              <w:spacing w:after="160" w:line="278" w:lineRule="auto"/>
              <w:jc w:val="center"/>
              <w:rPr>
                <w:b w:val="0"/>
                <w:bCs w:val="0"/>
                <w:sz w:val="18"/>
                <w:szCs w:val="18"/>
              </w:rPr>
            </w:pPr>
            <w:r w:rsidRPr="002C043C">
              <w:rPr>
                <w:sz w:val="18"/>
                <w:szCs w:val="18"/>
              </w:rPr>
              <w:t>Week 6</w:t>
            </w:r>
          </w:p>
        </w:tc>
        <w:tc>
          <w:tcPr>
            <w:tcW w:w="0" w:type="auto"/>
            <w:vAlign w:val="center"/>
            <w:hideMark/>
          </w:tcPr>
          <w:p w14:paraId="424F27C0"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Implement authentication and user roles in Node.js</w:t>
            </w:r>
          </w:p>
          <w:p w14:paraId="6A12D194"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Verify data transactions between web app and MongoDB</w:t>
            </w:r>
          </w:p>
          <w:p w14:paraId="3358A35E"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Conduct connectivity and security validation</w:t>
            </w:r>
          </w:p>
          <w:p w14:paraId="0EBB0973" w14:textId="5042F25C" w:rsidR="002C043C" w:rsidRP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MS: Web application and database integration complete</w:t>
            </w:r>
          </w:p>
        </w:tc>
        <w:tc>
          <w:tcPr>
            <w:tcW w:w="2233" w:type="dxa"/>
            <w:vAlign w:val="center"/>
            <w:hideMark/>
          </w:tcPr>
          <w:p w14:paraId="38662F4F" w14:textId="77777777" w:rsidR="002C043C" w:rsidRPr="002C043C" w:rsidRDefault="002C043C" w:rsidP="00CB356C">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2C043C">
              <w:rPr>
                <w:b/>
                <w:bCs/>
                <w:sz w:val="18"/>
                <w:szCs w:val="18"/>
              </w:rPr>
              <w:t>24 Hours</w:t>
            </w:r>
          </w:p>
        </w:tc>
      </w:tr>
      <w:tr w:rsidR="002C043C" w:rsidRPr="002C043C" w14:paraId="7D2AD15A" w14:textId="77777777" w:rsidTr="00561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65FF4420" w14:textId="77777777" w:rsidR="002C043C" w:rsidRPr="002C043C" w:rsidRDefault="002C043C" w:rsidP="00CB356C">
            <w:pPr>
              <w:spacing w:after="160" w:line="278" w:lineRule="auto"/>
              <w:jc w:val="center"/>
              <w:rPr>
                <w:b w:val="0"/>
                <w:bCs w:val="0"/>
                <w:sz w:val="18"/>
                <w:szCs w:val="18"/>
              </w:rPr>
            </w:pPr>
            <w:r w:rsidRPr="002C043C">
              <w:rPr>
                <w:sz w:val="18"/>
                <w:szCs w:val="18"/>
              </w:rPr>
              <w:t>Week 7</w:t>
            </w:r>
          </w:p>
        </w:tc>
        <w:tc>
          <w:tcPr>
            <w:tcW w:w="0" w:type="auto"/>
            <w:vAlign w:val="center"/>
            <w:hideMark/>
          </w:tcPr>
          <w:p w14:paraId="3EF7B15B"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Perform penetration testing using Wireshark, Nmap, and Nessus</w:t>
            </w:r>
          </w:p>
          <w:p w14:paraId="6AFF6520"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Identify and document vulnerabilities</w:t>
            </w:r>
          </w:p>
          <w:p w14:paraId="0CE55B7E" w14:textId="15A4B6A4" w:rsidR="002C043C" w:rsidRP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Begin applying security patches and fixes</w:t>
            </w:r>
          </w:p>
        </w:tc>
        <w:tc>
          <w:tcPr>
            <w:tcW w:w="2233" w:type="dxa"/>
            <w:vAlign w:val="center"/>
            <w:hideMark/>
          </w:tcPr>
          <w:p w14:paraId="55F39869" w14:textId="77777777" w:rsidR="002C043C" w:rsidRPr="002C043C" w:rsidRDefault="002C043C" w:rsidP="00CB356C">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2C043C">
              <w:rPr>
                <w:b/>
                <w:bCs/>
                <w:sz w:val="18"/>
                <w:szCs w:val="18"/>
              </w:rPr>
              <w:t>20 Hours</w:t>
            </w:r>
          </w:p>
        </w:tc>
      </w:tr>
      <w:tr w:rsidR="002C043C" w:rsidRPr="002C043C" w14:paraId="7F3602CB" w14:textId="77777777" w:rsidTr="005611DF">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6EAE6866" w14:textId="77777777" w:rsidR="002C043C" w:rsidRPr="002C043C" w:rsidRDefault="002C043C" w:rsidP="00CB356C">
            <w:pPr>
              <w:spacing w:after="160" w:line="278" w:lineRule="auto"/>
              <w:jc w:val="center"/>
              <w:rPr>
                <w:b w:val="0"/>
                <w:bCs w:val="0"/>
                <w:sz w:val="18"/>
                <w:szCs w:val="18"/>
              </w:rPr>
            </w:pPr>
            <w:r w:rsidRPr="002C043C">
              <w:rPr>
                <w:sz w:val="18"/>
                <w:szCs w:val="18"/>
              </w:rPr>
              <w:t>Week 8</w:t>
            </w:r>
          </w:p>
        </w:tc>
        <w:tc>
          <w:tcPr>
            <w:tcW w:w="0" w:type="auto"/>
            <w:vAlign w:val="center"/>
            <w:hideMark/>
          </w:tcPr>
          <w:p w14:paraId="0F74AFCD"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Continue security hardening and optimization</w:t>
            </w:r>
          </w:p>
          <w:p w14:paraId="4CEAD8ED"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Implement backup and recovery system testing</w:t>
            </w:r>
          </w:p>
          <w:p w14:paraId="7535EE30" w14:textId="77777777" w:rsid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Validate final firewall and routing configurations</w:t>
            </w:r>
          </w:p>
          <w:p w14:paraId="33E7F0E4" w14:textId="119DFE6A" w:rsidR="002C043C" w:rsidRPr="005611DF" w:rsidRDefault="002C043C" w:rsidP="005611DF">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b/>
                <w:bCs/>
                <w:sz w:val="18"/>
                <w:szCs w:val="18"/>
              </w:rPr>
            </w:pPr>
            <w:r w:rsidRPr="005611DF">
              <w:rPr>
                <w:b/>
                <w:bCs/>
                <w:sz w:val="18"/>
                <w:szCs w:val="18"/>
              </w:rPr>
              <w:t>MS: Security testing and system refinement complete</w:t>
            </w:r>
          </w:p>
        </w:tc>
        <w:tc>
          <w:tcPr>
            <w:tcW w:w="2233" w:type="dxa"/>
            <w:vAlign w:val="center"/>
            <w:hideMark/>
          </w:tcPr>
          <w:p w14:paraId="64111A97" w14:textId="77777777" w:rsidR="002C043C" w:rsidRPr="002C043C" w:rsidRDefault="002C043C" w:rsidP="00CB356C">
            <w:pPr>
              <w:spacing w:after="160" w:line="278" w:lineRule="auto"/>
              <w:jc w:val="center"/>
              <w:cnfStyle w:val="000000000000" w:firstRow="0" w:lastRow="0" w:firstColumn="0" w:lastColumn="0" w:oddVBand="0" w:evenVBand="0" w:oddHBand="0" w:evenHBand="0" w:firstRowFirstColumn="0" w:firstRowLastColumn="0" w:lastRowFirstColumn="0" w:lastRowLastColumn="0"/>
              <w:rPr>
                <w:b/>
                <w:bCs/>
                <w:sz w:val="18"/>
                <w:szCs w:val="18"/>
              </w:rPr>
            </w:pPr>
            <w:r w:rsidRPr="002C043C">
              <w:rPr>
                <w:b/>
                <w:bCs/>
                <w:sz w:val="18"/>
                <w:szCs w:val="18"/>
              </w:rPr>
              <w:t>22 Hours</w:t>
            </w:r>
          </w:p>
        </w:tc>
      </w:tr>
      <w:tr w:rsidR="002C043C" w:rsidRPr="002C043C" w14:paraId="5E74C1C3" w14:textId="77777777" w:rsidTr="00561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5616342F" w14:textId="77777777" w:rsidR="002C043C" w:rsidRPr="002C043C" w:rsidRDefault="002C043C" w:rsidP="00CB356C">
            <w:pPr>
              <w:spacing w:after="160" w:line="278" w:lineRule="auto"/>
              <w:jc w:val="center"/>
              <w:rPr>
                <w:b w:val="0"/>
                <w:bCs w:val="0"/>
                <w:sz w:val="18"/>
                <w:szCs w:val="18"/>
              </w:rPr>
            </w:pPr>
            <w:r w:rsidRPr="002C043C">
              <w:rPr>
                <w:sz w:val="18"/>
                <w:szCs w:val="18"/>
              </w:rPr>
              <w:t>Week 9</w:t>
            </w:r>
          </w:p>
        </w:tc>
        <w:tc>
          <w:tcPr>
            <w:tcW w:w="0" w:type="auto"/>
            <w:vAlign w:val="center"/>
            <w:hideMark/>
          </w:tcPr>
          <w:p w14:paraId="561460A0"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Complete as-built documentation, logical and physical diagrams</w:t>
            </w:r>
          </w:p>
          <w:p w14:paraId="67AB5E64" w14:textId="77777777" w:rsid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Compile penetration testing results and performance data</w:t>
            </w:r>
          </w:p>
          <w:p w14:paraId="7E43370B" w14:textId="77777777" w:rsidR="002E2D8A"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lastRenderedPageBreak/>
              <w:t>Prepare final presentation and demo environment</w:t>
            </w:r>
          </w:p>
          <w:p w14:paraId="2CDCD474" w14:textId="66AE3BCF" w:rsidR="002C043C" w:rsidRPr="005611DF" w:rsidRDefault="002C043C" w:rsidP="005611DF">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b/>
                <w:bCs/>
                <w:sz w:val="18"/>
                <w:szCs w:val="18"/>
              </w:rPr>
            </w:pPr>
            <w:r w:rsidRPr="005611DF">
              <w:rPr>
                <w:b/>
                <w:bCs/>
                <w:sz w:val="18"/>
                <w:szCs w:val="18"/>
              </w:rPr>
              <w:t>MS: Documentation and presentation finalized</w:t>
            </w:r>
          </w:p>
        </w:tc>
        <w:tc>
          <w:tcPr>
            <w:tcW w:w="2233" w:type="dxa"/>
            <w:vAlign w:val="center"/>
            <w:hideMark/>
          </w:tcPr>
          <w:p w14:paraId="2ECF36C4" w14:textId="77777777" w:rsidR="002C043C" w:rsidRPr="002C043C" w:rsidRDefault="002C043C" w:rsidP="00CB356C">
            <w:pPr>
              <w:spacing w:after="160" w:line="278" w:lineRule="auto"/>
              <w:jc w:val="center"/>
              <w:cnfStyle w:val="000000100000" w:firstRow="0" w:lastRow="0" w:firstColumn="0" w:lastColumn="0" w:oddVBand="0" w:evenVBand="0" w:oddHBand="1" w:evenHBand="0" w:firstRowFirstColumn="0" w:firstRowLastColumn="0" w:lastRowFirstColumn="0" w:lastRowLastColumn="0"/>
              <w:rPr>
                <w:b/>
                <w:bCs/>
                <w:sz w:val="18"/>
                <w:szCs w:val="18"/>
              </w:rPr>
            </w:pPr>
            <w:r w:rsidRPr="002C043C">
              <w:rPr>
                <w:b/>
                <w:bCs/>
                <w:sz w:val="18"/>
                <w:szCs w:val="18"/>
              </w:rPr>
              <w:lastRenderedPageBreak/>
              <w:t>20 Hours</w:t>
            </w:r>
          </w:p>
        </w:tc>
      </w:tr>
    </w:tbl>
    <w:p w14:paraId="482B6A2C" w14:textId="77777777" w:rsidR="00AF79C1" w:rsidRPr="004F359A" w:rsidRDefault="00AF79C1" w:rsidP="008444DE"/>
    <w:p w14:paraId="1C46FB6C" w14:textId="48C5901A" w:rsidR="00124376" w:rsidRDefault="00124376" w:rsidP="004F359A">
      <w:pPr>
        <w:pStyle w:val="Heading1"/>
      </w:pPr>
      <w:bookmarkStart w:id="10" w:name="_Toc214955516"/>
      <w:r w:rsidRPr="00124376">
        <w:t xml:space="preserve">First </w:t>
      </w:r>
      <w:r w:rsidR="00EE4FFF">
        <w:t>Two Weeks</w:t>
      </w:r>
      <w:r w:rsidRPr="00124376">
        <w:t>: Task Breakdown</w:t>
      </w:r>
      <w:bookmarkEnd w:id="10"/>
    </w:p>
    <w:tbl>
      <w:tblPr>
        <w:tblStyle w:val="GridTable4-Accent4"/>
        <w:tblW w:w="9630" w:type="dxa"/>
        <w:tblInd w:w="-545" w:type="dxa"/>
        <w:tblLook w:val="04A0" w:firstRow="1" w:lastRow="0" w:firstColumn="1" w:lastColumn="0" w:noHBand="0" w:noVBand="1"/>
      </w:tblPr>
      <w:tblGrid>
        <w:gridCol w:w="1170"/>
        <w:gridCol w:w="5310"/>
        <w:gridCol w:w="1710"/>
        <w:gridCol w:w="1440"/>
      </w:tblGrid>
      <w:tr w:rsidR="00137B29" w:rsidRPr="00137B29" w14:paraId="5D9FC94A" w14:textId="77777777" w:rsidTr="005A2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hideMark/>
          </w:tcPr>
          <w:p w14:paraId="5B5E92B3" w14:textId="77777777" w:rsidR="00137B29" w:rsidRPr="00137B29" w:rsidRDefault="00137B29" w:rsidP="00137B29">
            <w:pPr>
              <w:spacing w:after="160" w:line="278" w:lineRule="auto"/>
              <w:jc w:val="center"/>
            </w:pPr>
            <w:r w:rsidRPr="00137B29">
              <w:t>Week Number</w:t>
            </w:r>
          </w:p>
        </w:tc>
        <w:tc>
          <w:tcPr>
            <w:tcW w:w="5310" w:type="dxa"/>
            <w:vAlign w:val="center"/>
            <w:hideMark/>
          </w:tcPr>
          <w:p w14:paraId="562EBB10" w14:textId="77777777" w:rsidR="00137B29" w:rsidRPr="00137B29" w:rsidRDefault="00137B29" w:rsidP="00137B2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37B29">
              <w:t>Milestone or Task Description</w:t>
            </w:r>
          </w:p>
        </w:tc>
        <w:tc>
          <w:tcPr>
            <w:tcW w:w="1710" w:type="dxa"/>
            <w:vAlign w:val="center"/>
            <w:hideMark/>
          </w:tcPr>
          <w:p w14:paraId="59CB2D14" w14:textId="77777777" w:rsidR="00137B29" w:rsidRPr="00137B29" w:rsidRDefault="00137B29" w:rsidP="00137B2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37B29">
              <w:t>Estimated Time (Hours)</w:t>
            </w:r>
          </w:p>
        </w:tc>
        <w:tc>
          <w:tcPr>
            <w:tcW w:w="1440" w:type="dxa"/>
            <w:vAlign w:val="center"/>
            <w:hideMark/>
          </w:tcPr>
          <w:p w14:paraId="628D310E" w14:textId="77777777" w:rsidR="00137B29" w:rsidRPr="00137B29" w:rsidRDefault="00137B29" w:rsidP="00137B2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37B29">
              <w:t>Difficulty</w:t>
            </w:r>
          </w:p>
        </w:tc>
      </w:tr>
      <w:tr w:rsidR="005A2D7C" w:rsidRPr="00137B29" w14:paraId="553A3A97"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restart"/>
            <w:vAlign w:val="center"/>
            <w:hideMark/>
          </w:tcPr>
          <w:p w14:paraId="55FA089A" w14:textId="77777777" w:rsidR="005A2D7C" w:rsidRPr="00137B29" w:rsidRDefault="005A2D7C" w:rsidP="00137B29">
            <w:pPr>
              <w:spacing w:after="160" w:line="278" w:lineRule="auto"/>
              <w:jc w:val="center"/>
            </w:pPr>
            <w:r w:rsidRPr="00137B29">
              <w:t>Week 1</w:t>
            </w:r>
          </w:p>
        </w:tc>
        <w:tc>
          <w:tcPr>
            <w:tcW w:w="5310" w:type="dxa"/>
            <w:vAlign w:val="center"/>
            <w:hideMark/>
          </w:tcPr>
          <w:p w14:paraId="7428EB49"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rPr>
                <w:b/>
                <w:bCs/>
              </w:rPr>
              <w:t>Milestone 1: Virtual Environment Deployment – Foundation Setup</w:t>
            </w:r>
          </w:p>
        </w:tc>
        <w:tc>
          <w:tcPr>
            <w:tcW w:w="1710" w:type="dxa"/>
            <w:vAlign w:val="center"/>
            <w:hideMark/>
          </w:tcPr>
          <w:p w14:paraId="60D74C93"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rPr>
                <w:b/>
                <w:bCs/>
              </w:rPr>
              <w:t>24 Hours Total</w:t>
            </w:r>
          </w:p>
        </w:tc>
        <w:tc>
          <w:tcPr>
            <w:tcW w:w="1440" w:type="dxa"/>
            <w:vAlign w:val="center"/>
            <w:hideMark/>
          </w:tcPr>
          <w:p w14:paraId="3EA18363"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A2D7C" w:rsidRPr="00137B29" w14:paraId="65362FF7"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35E69397" w14:textId="77777777" w:rsidR="005A2D7C" w:rsidRPr="00137B29" w:rsidRDefault="005A2D7C" w:rsidP="00137B29">
            <w:pPr>
              <w:spacing w:after="160" w:line="278" w:lineRule="auto"/>
              <w:jc w:val="center"/>
            </w:pPr>
          </w:p>
        </w:tc>
        <w:tc>
          <w:tcPr>
            <w:tcW w:w="5310" w:type="dxa"/>
            <w:vAlign w:val="center"/>
            <w:hideMark/>
          </w:tcPr>
          <w:p w14:paraId="69B8CE70"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Request and allocate virtual resources for HV1 and HV2 hosts</w:t>
            </w:r>
          </w:p>
        </w:tc>
        <w:tc>
          <w:tcPr>
            <w:tcW w:w="1710" w:type="dxa"/>
            <w:vAlign w:val="center"/>
            <w:hideMark/>
          </w:tcPr>
          <w:p w14:paraId="71D47C92"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1</w:t>
            </w:r>
          </w:p>
        </w:tc>
        <w:tc>
          <w:tcPr>
            <w:tcW w:w="1440" w:type="dxa"/>
            <w:vAlign w:val="center"/>
            <w:hideMark/>
          </w:tcPr>
          <w:p w14:paraId="7FBBDDBA"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Easy</w:t>
            </w:r>
          </w:p>
        </w:tc>
      </w:tr>
      <w:tr w:rsidR="005A2D7C" w:rsidRPr="00137B29" w14:paraId="5C8EBE59"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6ADAF942" w14:textId="77777777" w:rsidR="005A2D7C" w:rsidRPr="00137B29" w:rsidRDefault="005A2D7C" w:rsidP="00137B29">
            <w:pPr>
              <w:spacing w:after="160" w:line="278" w:lineRule="auto"/>
              <w:jc w:val="center"/>
            </w:pPr>
          </w:p>
        </w:tc>
        <w:tc>
          <w:tcPr>
            <w:tcW w:w="5310" w:type="dxa"/>
            <w:vAlign w:val="center"/>
            <w:hideMark/>
          </w:tcPr>
          <w:p w14:paraId="6D9953B5"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 xml:space="preserve">Install </w:t>
            </w:r>
            <w:r w:rsidRPr="00137B29">
              <w:rPr>
                <w:b/>
                <w:bCs/>
              </w:rPr>
              <w:t>Windows Server 2025</w:t>
            </w:r>
            <w:r w:rsidRPr="00137B29">
              <w:t xml:space="preserve"> on HV1 and HV2</w:t>
            </w:r>
          </w:p>
        </w:tc>
        <w:tc>
          <w:tcPr>
            <w:tcW w:w="1710" w:type="dxa"/>
            <w:vAlign w:val="center"/>
            <w:hideMark/>
          </w:tcPr>
          <w:p w14:paraId="2E2D34FA"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3</w:t>
            </w:r>
          </w:p>
        </w:tc>
        <w:tc>
          <w:tcPr>
            <w:tcW w:w="1440" w:type="dxa"/>
            <w:vAlign w:val="center"/>
            <w:hideMark/>
          </w:tcPr>
          <w:p w14:paraId="175615CB"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Moderate</w:t>
            </w:r>
          </w:p>
        </w:tc>
      </w:tr>
      <w:tr w:rsidR="005A2D7C" w:rsidRPr="00137B29" w14:paraId="706F3D43"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6B293F9C" w14:textId="77777777" w:rsidR="005A2D7C" w:rsidRPr="00137B29" w:rsidRDefault="005A2D7C" w:rsidP="00137B29">
            <w:pPr>
              <w:spacing w:after="160" w:line="278" w:lineRule="auto"/>
              <w:jc w:val="center"/>
            </w:pPr>
          </w:p>
        </w:tc>
        <w:tc>
          <w:tcPr>
            <w:tcW w:w="5310" w:type="dxa"/>
            <w:vAlign w:val="center"/>
            <w:hideMark/>
          </w:tcPr>
          <w:p w14:paraId="287A375D" w14:textId="7AA0D415"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 xml:space="preserve">Create base virtual machines for </w:t>
            </w:r>
            <w:r w:rsidR="00234D92">
              <w:rPr>
                <w:b/>
                <w:bCs/>
              </w:rPr>
              <w:t>OPNsense</w:t>
            </w:r>
            <w:r w:rsidRPr="00137B29">
              <w:rPr>
                <w:b/>
                <w:bCs/>
              </w:rPr>
              <w:t xml:space="preserve"> firewalls</w:t>
            </w:r>
            <w:r w:rsidRPr="00137B29">
              <w:t xml:space="preserve">, </w:t>
            </w:r>
            <w:r w:rsidRPr="00137B29">
              <w:rPr>
                <w:b/>
                <w:bCs/>
              </w:rPr>
              <w:t>domain controller</w:t>
            </w:r>
            <w:r w:rsidRPr="00137B29">
              <w:t xml:space="preserve">, and </w:t>
            </w:r>
            <w:r w:rsidRPr="00137B29">
              <w:rPr>
                <w:b/>
                <w:bCs/>
              </w:rPr>
              <w:t>user workstations</w:t>
            </w:r>
          </w:p>
        </w:tc>
        <w:tc>
          <w:tcPr>
            <w:tcW w:w="1710" w:type="dxa"/>
            <w:vAlign w:val="center"/>
            <w:hideMark/>
          </w:tcPr>
          <w:p w14:paraId="73AAAFA4"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5</w:t>
            </w:r>
          </w:p>
        </w:tc>
        <w:tc>
          <w:tcPr>
            <w:tcW w:w="1440" w:type="dxa"/>
            <w:vAlign w:val="center"/>
            <w:hideMark/>
          </w:tcPr>
          <w:p w14:paraId="76212401"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Moderate</w:t>
            </w:r>
          </w:p>
        </w:tc>
      </w:tr>
      <w:tr w:rsidR="005A2D7C" w:rsidRPr="00137B29" w14:paraId="697AA356"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768E19C4" w14:textId="77777777" w:rsidR="005A2D7C" w:rsidRPr="00137B29" w:rsidRDefault="005A2D7C" w:rsidP="00137B29">
            <w:pPr>
              <w:spacing w:after="160" w:line="278" w:lineRule="auto"/>
              <w:jc w:val="center"/>
            </w:pPr>
          </w:p>
        </w:tc>
        <w:tc>
          <w:tcPr>
            <w:tcW w:w="5310" w:type="dxa"/>
            <w:vAlign w:val="center"/>
            <w:hideMark/>
          </w:tcPr>
          <w:p w14:paraId="447F59BB"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 xml:space="preserve">Configure </w:t>
            </w:r>
            <w:r w:rsidRPr="00137B29">
              <w:rPr>
                <w:b/>
                <w:bCs/>
              </w:rPr>
              <w:t>Hyper-V virtual switches</w:t>
            </w:r>
            <w:r w:rsidRPr="00137B29">
              <w:t xml:space="preserve"> for external, internal, and private networks</w:t>
            </w:r>
          </w:p>
        </w:tc>
        <w:tc>
          <w:tcPr>
            <w:tcW w:w="1710" w:type="dxa"/>
            <w:vAlign w:val="center"/>
            <w:hideMark/>
          </w:tcPr>
          <w:p w14:paraId="64A23991"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4</w:t>
            </w:r>
          </w:p>
        </w:tc>
        <w:tc>
          <w:tcPr>
            <w:tcW w:w="1440" w:type="dxa"/>
            <w:vAlign w:val="center"/>
            <w:hideMark/>
          </w:tcPr>
          <w:p w14:paraId="3E875953"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Difficult</w:t>
            </w:r>
          </w:p>
        </w:tc>
      </w:tr>
      <w:tr w:rsidR="005A2D7C" w:rsidRPr="00137B29" w14:paraId="0672D6BB"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20D90072" w14:textId="77777777" w:rsidR="005A2D7C" w:rsidRPr="00137B29" w:rsidRDefault="005A2D7C" w:rsidP="00137B29">
            <w:pPr>
              <w:spacing w:after="160" w:line="278" w:lineRule="auto"/>
              <w:jc w:val="center"/>
            </w:pPr>
          </w:p>
        </w:tc>
        <w:tc>
          <w:tcPr>
            <w:tcW w:w="5310" w:type="dxa"/>
            <w:vAlign w:val="center"/>
            <w:hideMark/>
          </w:tcPr>
          <w:p w14:paraId="3FF2E5F6"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Test and verify basic connectivity between all VMs and external internet</w:t>
            </w:r>
          </w:p>
        </w:tc>
        <w:tc>
          <w:tcPr>
            <w:tcW w:w="1710" w:type="dxa"/>
            <w:vAlign w:val="center"/>
            <w:hideMark/>
          </w:tcPr>
          <w:p w14:paraId="646CF252"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3</w:t>
            </w:r>
          </w:p>
        </w:tc>
        <w:tc>
          <w:tcPr>
            <w:tcW w:w="1440" w:type="dxa"/>
            <w:vAlign w:val="center"/>
            <w:hideMark/>
          </w:tcPr>
          <w:p w14:paraId="42991978"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Moderate</w:t>
            </w:r>
          </w:p>
        </w:tc>
      </w:tr>
      <w:tr w:rsidR="005A2D7C" w:rsidRPr="00137B29" w14:paraId="3BD89928"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7EA47801" w14:textId="77777777" w:rsidR="005A2D7C" w:rsidRPr="00137B29" w:rsidRDefault="005A2D7C" w:rsidP="00137B29">
            <w:pPr>
              <w:spacing w:after="160" w:line="278" w:lineRule="auto"/>
              <w:jc w:val="center"/>
            </w:pPr>
          </w:p>
        </w:tc>
        <w:tc>
          <w:tcPr>
            <w:tcW w:w="5310" w:type="dxa"/>
            <w:vAlign w:val="center"/>
            <w:hideMark/>
          </w:tcPr>
          <w:p w14:paraId="069CC7C9"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Apply system updates and create snapshots for rollback and recovery</w:t>
            </w:r>
          </w:p>
        </w:tc>
        <w:tc>
          <w:tcPr>
            <w:tcW w:w="1710" w:type="dxa"/>
            <w:vAlign w:val="center"/>
            <w:hideMark/>
          </w:tcPr>
          <w:p w14:paraId="47A92297"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4</w:t>
            </w:r>
          </w:p>
        </w:tc>
        <w:tc>
          <w:tcPr>
            <w:tcW w:w="1440" w:type="dxa"/>
            <w:vAlign w:val="center"/>
            <w:hideMark/>
          </w:tcPr>
          <w:p w14:paraId="3EA0DA04"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Easy</w:t>
            </w:r>
          </w:p>
        </w:tc>
      </w:tr>
      <w:tr w:rsidR="005A2D7C" w:rsidRPr="00137B29" w14:paraId="5FDA22A2"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7F7854DD" w14:textId="77777777" w:rsidR="005A2D7C" w:rsidRPr="00137B29" w:rsidRDefault="005A2D7C" w:rsidP="00137B29">
            <w:pPr>
              <w:spacing w:after="160" w:line="278" w:lineRule="auto"/>
              <w:jc w:val="center"/>
            </w:pPr>
          </w:p>
        </w:tc>
        <w:tc>
          <w:tcPr>
            <w:tcW w:w="5310" w:type="dxa"/>
            <w:vAlign w:val="center"/>
            <w:hideMark/>
          </w:tcPr>
          <w:p w14:paraId="465CB179"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rPr>
                <w:b/>
                <w:bCs/>
              </w:rPr>
              <w:t>MS:</w:t>
            </w:r>
            <w:r w:rsidRPr="00137B29">
              <w:t xml:space="preserve"> All virtual machines deployed, updated, and operational</w:t>
            </w:r>
          </w:p>
        </w:tc>
        <w:tc>
          <w:tcPr>
            <w:tcW w:w="1710" w:type="dxa"/>
            <w:vAlign w:val="center"/>
            <w:hideMark/>
          </w:tcPr>
          <w:p w14:paraId="6D114D4A"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4</w:t>
            </w:r>
          </w:p>
        </w:tc>
        <w:tc>
          <w:tcPr>
            <w:tcW w:w="1440" w:type="dxa"/>
            <w:vAlign w:val="center"/>
            <w:hideMark/>
          </w:tcPr>
          <w:p w14:paraId="4BCF0405"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Moderate</w:t>
            </w:r>
          </w:p>
        </w:tc>
      </w:tr>
      <w:tr w:rsidR="005A2D7C" w:rsidRPr="00137B29" w14:paraId="5C4B2756"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restart"/>
            <w:vAlign w:val="center"/>
            <w:hideMark/>
          </w:tcPr>
          <w:p w14:paraId="4E6F937E" w14:textId="77777777" w:rsidR="005A2D7C" w:rsidRPr="00137B29" w:rsidRDefault="005A2D7C" w:rsidP="00137B29">
            <w:pPr>
              <w:spacing w:after="160" w:line="278" w:lineRule="auto"/>
              <w:jc w:val="center"/>
            </w:pPr>
            <w:r w:rsidRPr="00137B29">
              <w:t>Week 2</w:t>
            </w:r>
          </w:p>
        </w:tc>
        <w:tc>
          <w:tcPr>
            <w:tcW w:w="5310" w:type="dxa"/>
            <w:vAlign w:val="center"/>
            <w:hideMark/>
          </w:tcPr>
          <w:p w14:paraId="297A1F2B"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rPr>
                <w:b/>
                <w:bCs/>
              </w:rPr>
              <w:t>Milestone 2: Prototype Phase Initialization – Begin Core Network Setup</w:t>
            </w:r>
          </w:p>
        </w:tc>
        <w:tc>
          <w:tcPr>
            <w:tcW w:w="1710" w:type="dxa"/>
            <w:vAlign w:val="center"/>
            <w:hideMark/>
          </w:tcPr>
          <w:p w14:paraId="4D0A78A8"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rPr>
                <w:b/>
                <w:bCs/>
              </w:rPr>
              <w:t>22 Hours Total</w:t>
            </w:r>
          </w:p>
        </w:tc>
        <w:tc>
          <w:tcPr>
            <w:tcW w:w="1440" w:type="dxa"/>
            <w:vAlign w:val="center"/>
            <w:hideMark/>
          </w:tcPr>
          <w:p w14:paraId="25C39C2D"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p>
        </w:tc>
      </w:tr>
      <w:tr w:rsidR="005A2D7C" w:rsidRPr="00137B29" w14:paraId="3BF2B69D"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4A3108E6" w14:textId="77777777" w:rsidR="005A2D7C" w:rsidRPr="00137B29" w:rsidRDefault="005A2D7C" w:rsidP="00137B29">
            <w:pPr>
              <w:spacing w:after="160" w:line="278" w:lineRule="auto"/>
              <w:jc w:val="center"/>
            </w:pPr>
          </w:p>
        </w:tc>
        <w:tc>
          <w:tcPr>
            <w:tcW w:w="5310" w:type="dxa"/>
            <w:vAlign w:val="center"/>
            <w:hideMark/>
          </w:tcPr>
          <w:p w14:paraId="562F46A8" w14:textId="047297A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 xml:space="preserve">Research and plan </w:t>
            </w:r>
            <w:r w:rsidR="00234D92">
              <w:rPr>
                <w:b/>
                <w:bCs/>
              </w:rPr>
              <w:t>OPNsense</w:t>
            </w:r>
            <w:r w:rsidRPr="00137B29">
              <w:t xml:space="preserve"> firewall routing and segmentation rules</w:t>
            </w:r>
          </w:p>
        </w:tc>
        <w:tc>
          <w:tcPr>
            <w:tcW w:w="1710" w:type="dxa"/>
            <w:vAlign w:val="center"/>
            <w:hideMark/>
          </w:tcPr>
          <w:p w14:paraId="6EB67278"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3</w:t>
            </w:r>
          </w:p>
        </w:tc>
        <w:tc>
          <w:tcPr>
            <w:tcW w:w="1440" w:type="dxa"/>
            <w:vAlign w:val="center"/>
            <w:hideMark/>
          </w:tcPr>
          <w:p w14:paraId="685264D2"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Moderate</w:t>
            </w:r>
          </w:p>
        </w:tc>
      </w:tr>
      <w:tr w:rsidR="005A2D7C" w:rsidRPr="00137B29" w14:paraId="124F7CFA"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69547535" w14:textId="77777777" w:rsidR="005A2D7C" w:rsidRPr="00137B29" w:rsidRDefault="005A2D7C" w:rsidP="00137B29">
            <w:pPr>
              <w:spacing w:after="160" w:line="278" w:lineRule="auto"/>
              <w:jc w:val="center"/>
            </w:pPr>
          </w:p>
        </w:tc>
        <w:tc>
          <w:tcPr>
            <w:tcW w:w="5310" w:type="dxa"/>
            <w:vAlign w:val="center"/>
            <w:hideMark/>
          </w:tcPr>
          <w:p w14:paraId="682159BA" w14:textId="516C22E6"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 xml:space="preserve">Deploy </w:t>
            </w:r>
            <w:r w:rsidR="00234D92">
              <w:t>OPNsense</w:t>
            </w:r>
            <w:r w:rsidRPr="00137B29">
              <w:t xml:space="preserve"> on each network layer and test connectivity between layers</w:t>
            </w:r>
          </w:p>
        </w:tc>
        <w:tc>
          <w:tcPr>
            <w:tcW w:w="1710" w:type="dxa"/>
            <w:vAlign w:val="center"/>
            <w:hideMark/>
          </w:tcPr>
          <w:p w14:paraId="627C2EDA"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5</w:t>
            </w:r>
          </w:p>
        </w:tc>
        <w:tc>
          <w:tcPr>
            <w:tcW w:w="1440" w:type="dxa"/>
            <w:vAlign w:val="center"/>
            <w:hideMark/>
          </w:tcPr>
          <w:p w14:paraId="511E4BD1"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Difficult</w:t>
            </w:r>
          </w:p>
        </w:tc>
      </w:tr>
      <w:tr w:rsidR="005A2D7C" w:rsidRPr="00137B29" w14:paraId="31934A3A"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0E7A3374" w14:textId="77777777" w:rsidR="005A2D7C" w:rsidRPr="00137B29" w:rsidRDefault="005A2D7C" w:rsidP="00137B29">
            <w:pPr>
              <w:spacing w:after="160" w:line="278" w:lineRule="auto"/>
              <w:jc w:val="center"/>
            </w:pPr>
          </w:p>
        </w:tc>
        <w:tc>
          <w:tcPr>
            <w:tcW w:w="5310" w:type="dxa"/>
            <w:vAlign w:val="center"/>
            <w:hideMark/>
          </w:tcPr>
          <w:p w14:paraId="01149833"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 xml:space="preserve">Install and configure </w:t>
            </w:r>
            <w:r w:rsidRPr="00137B29">
              <w:rPr>
                <w:b/>
                <w:bCs/>
              </w:rPr>
              <w:t>Active Directory Domain Services (AD DS)</w:t>
            </w:r>
            <w:r w:rsidRPr="00137B29">
              <w:t xml:space="preserve"> and </w:t>
            </w:r>
            <w:r w:rsidRPr="00137B29">
              <w:rPr>
                <w:b/>
                <w:bCs/>
              </w:rPr>
              <w:t>DNS</w:t>
            </w:r>
            <w:r w:rsidRPr="00137B29">
              <w:t xml:space="preserve"> on Windows Server 2025</w:t>
            </w:r>
          </w:p>
        </w:tc>
        <w:tc>
          <w:tcPr>
            <w:tcW w:w="1710" w:type="dxa"/>
            <w:vAlign w:val="center"/>
            <w:hideMark/>
          </w:tcPr>
          <w:p w14:paraId="0E1F92B4"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5</w:t>
            </w:r>
          </w:p>
        </w:tc>
        <w:tc>
          <w:tcPr>
            <w:tcW w:w="1440" w:type="dxa"/>
            <w:vAlign w:val="center"/>
            <w:hideMark/>
          </w:tcPr>
          <w:p w14:paraId="6C4BC361"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Difficult</w:t>
            </w:r>
          </w:p>
        </w:tc>
      </w:tr>
      <w:tr w:rsidR="005A2D7C" w:rsidRPr="00137B29" w14:paraId="6AEE0A60"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7A93572D" w14:textId="77777777" w:rsidR="005A2D7C" w:rsidRPr="00137B29" w:rsidRDefault="005A2D7C" w:rsidP="00137B29">
            <w:pPr>
              <w:spacing w:after="160" w:line="278" w:lineRule="auto"/>
              <w:jc w:val="center"/>
            </w:pPr>
          </w:p>
        </w:tc>
        <w:tc>
          <w:tcPr>
            <w:tcW w:w="5310" w:type="dxa"/>
            <w:vAlign w:val="center"/>
            <w:hideMark/>
          </w:tcPr>
          <w:p w14:paraId="01845DD3"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Connect test user systems to the domain and verify authentication</w:t>
            </w:r>
          </w:p>
        </w:tc>
        <w:tc>
          <w:tcPr>
            <w:tcW w:w="1710" w:type="dxa"/>
            <w:vAlign w:val="center"/>
            <w:hideMark/>
          </w:tcPr>
          <w:p w14:paraId="4E102086"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3</w:t>
            </w:r>
          </w:p>
        </w:tc>
        <w:tc>
          <w:tcPr>
            <w:tcW w:w="1440" w:type="dxa"/>
            <w:vAlign w:val="center"/>
            <w:hideMark/>
          </w:tcPr>
          <w:p w14:paraId="5BBC8959"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Moderate</w:t>
            </w:r>
          </w:p>
        </w:tc>
      </w:tr>
      <w:tr w:rsidR="005A2D7C" w:rsidRPr="00137B29" w14:paraId="77F48576"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4910E60F" w14:textId="77777777" w:rsidR="005A2D7C" w:rsidRPr="00137B29" w:rsidRDefault="005A2D7C" w:rsidP="00137B29">
            <w:pPr>
              <w:spacing w:after="160" w:line="278" w:lineRule="auto"/>
              <w:jc w:val="center"/>
            </w:pPr>
          </w:p>
        </w:tc>
        <w:tc>
          <w:tcPr>
            <w:tcW w:w="5310" w:type="dxa"/>
            <w:vAlign w:val="center"/>
            <w:hideMark/>
          </w:tcPr>
          <w:p w14:paraId="2856978E"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 xml:space="preserve">Research </w:t>
            </w:r>
            <w:r w:rsidRPr="00137B29">
              <w:rPr>
                <w:b/>
                <w:bCs/>
              </w:rPr>
              <w:t>Node.js</w:t>
            </w:r>
            <w:r w:rsidRPr="00137B29">
              <w:t xml:space="preserve"> and </w:t>
            </w:r>
            <w:r w:rsidRPr="00137B29">
              <w:rPr>
                <w:b/>
                <w:bCs/>
              </w:rPr>
              <w:t>MongoDB</w:t>
            </w:r>
            <w:r w:rsidRPr="00137B29">
              <w:t xml:space="preserve"> integration and environment setup</w:t>
            </w:r>
          </w:p>
        </w:tc>
        <w:tc>
          <w:tcPr>
            <w:tcW w:w="1710" w:type="dxa"/>
            <w:vAlign w:val="center"/>
            <w:hideMark/>
          </w:tcPr>
          <w:p w14:paraId="1D00EEB7"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4</w:t>
            </w:r>
          </w:p>
        </w:tc>
        <w:tc>
          <w:tcPr>
            <w:tcW w:w="1440" w:type="dxa"/>
            <w:vAlign w:val="center"/>
            <w:hideMark/>
          </w:tcPr>
          <w:p w14:paraId="47D2AAF0"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Easy</w:t>
            </w:r>
          </w:p>
        </w:tc>
      </w:tr>
      <w:tr w:rsidR="005A2D7C" w:rsidRPr="00137B29" w14:paraId="7DCB8274" w14:textId="77777777" w:rsidTr="005A2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7AB0FC9F" w14:textId="77777777" w:rsidR="005A2D7C" w:rsidRPr="00137B29" w:rsidRDefault="005A2D7C" w:rsidP="00137B29">
            <w:pPr>
              <w:spacing w:after="160" w:line="278" w:lineRule="auto"/>
              <w:jc w:val="center"/>
            </w:pPr>
          </w:p>
        </w:tc>
        <w:tc>
          <w:tcPr>
            <w:tcW w:w="5310" w:type="dxa"/>
            <w:vAlign w:val="center"/>
            <w:hideMark/>
          </w:tcPr>
          <w:p w14:paraId="72D84A3B"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 xml:space="preserve">Create and test a simple </w:t>
            </w:r>
            <w:r w:rsidRPr="00137B29">
              <w:rPr>
                <w:b/>
                <w:bCs/>
              </w:rPr>
              <w:t>Node.js prototype</w:t>
            </w:r>
            <w:r w:rsidRPr="00137B29">
              <w:t xml:space="preserve"> for MongoDB connection validation</w:t>
            </w:r>
          </w:p>
        </w:tc>
        <w:tc>
          <w:tcPr>
            <w:tcW w:w="1710" w:type="dxa"/>
            <w:vAlign w:val="center"/>
            <w:hideMark/>
          </w:tcPr>
          <w:p w14:paraId="6EA4BDFB"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2</w:t>
            </w:r>
          </w:p>
        </w:tc>
        <w:tc>
          <w:tcPr>
            <w:tcW w:w="1440" w:type="dxa"/>
            <w:vAlign w:val="center"/>
            <w:hideMark/>
          </w:tcPr>
          <w:p w14:paraId="41192C76" w14:textId="77777777" w:rsidR="005A2D7C" w:rsidRPr="00137B29" w:rsidRDefault="005A2D7C" w:rsidP="00137B29">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137B29">
              <w:t>Moderate</w:t>
            </w:r>
          </w:p>
        </w:tc>
      </w:tr>
      <w:tr w:rsidR="005A2D7C" w:rsidRPr="00137B29" w14:paraId="744AA51E" w14:textId="77777777" w:rsidTr="005A2D7C">
        <w:tc>
          <w:tcPr>
            <w:cnfStyle w:val="001000000000" w:firstRow="0" w:lastRow="0" w:firstColumn="1" w:lastColumn="0" w:oddVBand="0" w:evenVBand="0" w:oddHBand="0" w:evenHBand="0" w:firstRowFirstColumn="0" w:firstRowLastColumn="0" w:lastRowFirstColumn="0" w:lastRowLastColumn="0"/>
            <w:tcW w:w="1170" w:type="dxa"/>
            <w:vMerge/>
            <w:vAlign w:val="center"/>
            <w:hideMark/>
          </w:tcPr>
          <w:p w14:paraId="0358A94F" w14:textId="77777777" w:rsidR="005A2D7C" w:rsidRPr="00137B29" w:rsidRDefault="005A2D7C" w:rsidP="00137B29">
            <w:pPr>
              <w:spacing w:after="160" w:line="278" w:lineRule="auto"/>
              <w:jc w:val="center"/>
            </w:pPr>
          </w:p>
        </w:tc>
        <w:tc>
          <w:tcPr>
            <w:tcW w:w="5310" w:type="dxa"/>
            <w:vAlign w:val="center"/>
            <w:hideMark/>
          </w:tcPr>
          <w:p w14:paraId="7B63F744"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rPr>
                <w:b/>
                <w:bCs/>
              </w:rPr>
              <w:t>MS:</w:t>
            </w:r>
            <w:r w:rsidRPr="00137B29">
              <w:t xml:space="preserve"> Prototype networking and domain services functional</w:t>
            </w:r>
          </w:p>
        </w:tc>
        <w:tc>
          <w:tcPr>
            <w:tcW w:w="1710" w:type="dxa"/>
            <w:vAlign w:val="center"/>
            <w:hideMark/>
          </w:tcPr>
          <w:p w14:paraId="4511D50D"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w:t>
            </w:r>
          </w:p>
        </w:tc>
        <w:tc>
          <w:tcPr>
            <w:tcW w:w="1440" w:type="dxa"/>
            <w:vAlign w:val="center"/>
            <w:hideMark/>
          </w:tcPr>
          <w:p w14:paraId="58273C8C" w14:textId="77777777" w:rsidR="005A2D7C" w:rsidRPr="00137B29" w:rsidRDefault="005A2D7C" w:rsidP="00137B29">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137B29">
              <w:t>—</w:t>
            </w:r>
          </w:p>
        </w:tc>
      </w:tr>
    </w:tbl>
    <w:p w14:paraId="5716A82E" w14:textId="77777777" w:rsidR="00436C08" w:rsidRDefault="00436C08" w:rsidP="008444DE"/>
    <w:p w14:paraId="56927002" w14:textId="2E6D919B" w:rsidR="00436C08" w:rsidRDefault="008444DE" w:rsidP="00436C08">
      <w:pPr>
        <w:pStyle w:val="Heading1"/>
      </w:pPr>
      <w:bookmarkStart w:id="11" w:name="_Toc214955517"/>
      <w:r>
        <w:t>Acknowledgement</w:t>
      </w:r>
      <w:bookmarkEnd w:id="11"/>
    </w:p>
    <w:p w14:paraId="20CAFDCB" w14:textId="299AF87B" w:rsidR="00AF79C1" w:rsidRDefault="00B11774" w:rsidP="008444DE">
      <w:r>
        <w:t>This a</w:t>
      </w:r>
      <w:r w:rsidRPr="00B11774">
        <w:t>cknowledgement</w:t>
      </w:r>
      <w:r>
        <w:t xml:space="preserve"> is to reference that I will be using AI to help generate documentation and deal with bug</w:t>
      </w:r>
      <w:r w:rsidR="00CE1572">
        <w:t>s</w:t>
      </w:r>
      <w:r>
        <w:t xml:space="preserve"> when it comes to running and operating my project</w:t>
      </w:r>
      <w:r w:rsidR="00CE1572">
        <w:t xml:space="preserve">. </w:t>
      </w:r>
      <w:r w:rsidR="00CD31E0">
        <w:t>The AI will also be used to help generate random data for the website that will be used in this project.</w:t>
      </w:r>
    </w:p>
    <w:p w14:paraId="12C3B437" w14:textId="05E6ACB1" w:rsidR="00921F2C" w:rsidRDefault="00921F2C">
      <w:r>
        <w:br w:type="page"/>
      </w:r>
    </w:p>
    <w:p w14:paraId="6A2827E3" w14:textId="77777777" w:rsidR="00124376" w:rsidRDefault="00124376" w:rsidP="00921F2C">
      <w:pPr>
        <w:pStyle w:val="Heading1"/>
        <w:ind w:left="0" w:firstLine="0"/>
      </w:pPr>
      <w:bookmarkStart w:id="12" w:name="_Toc214955518"/>
      <w:r w:rsidRPr="00124376">
        <w:lastRenderedPageBreak/>
        <w:t>References and Research Links</w:t>
      </w:r>
      <w:bookmarkEnd w:id="12"/>
    </w:p>
    <w:tbl>
      <w:tblPr>
        <w:tblStyle w:val="GridTable4-Accent4"/>
        <w:tblW w:w="9720" w:type="dxa"/>
        <w:tblInd w:w="-545" w:type="dxa"/>
        <w:tblLook w:val="04A0" w:firstRow="1" w:lastRow="0" w:firstColumn="1" w:lastColumn="0" w:noHBand="0" w:noVBand="1"/>
      </w:tblPr>
      <w:tblGrid>
        <w:gridCol w:w="3330"/>
        <w:gridCol w:w="6390"/>
      </w:tblGrid>
      <w:tr w:rsidR="00CF77A1" w:rsidRPr="00CF77A1" w14:paraId="07927012" w14:textId="77777777" w:rsidTr="00CF77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6F1D04E0" w14:textId="77777777" w:rsidR="00CF77A1" w:rsidRPr="00CF77A1" w:rsidRDefault="00CF77A1" w:rsidP="00CF77A1">
            <w:pPr>
              <w:spacing w:after="160" w:line="278" w:lineRule="auto"/>
              <w:jc w:val="center"/>
            </w:pPr>
            <w:r w:rsidRPr="00CF77A1">
              <w:t>Source / Link</w:t>
            </w:r>
          </w:p>
        </w:tc>
        <w:tc>
          <w:tcPr>
            <w:tcW w:w="6390" w:type="dxa"/>
            <w:vAlign w:val="center"/>
            <w:hideMark/>
          </w:tcPr>
          <w:p w14:paraId="4750F34B" w14:textId="77777777" w:rsidR="00CF77A1" w:rsidRPr="00CF77A1" w:rsidRDefault="00CF77A1" w:rsidP="00CF77A1">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CF77A1">
              <w:t>Description and Use</w:t>
            </w:r>
          </w:p>
        </w:tc>
      </w:tr>
      <w:tr w:rsidR="00CF77A1" w:rsidRPr="00CF77A1" w14:paraId="013772B3" w14:textId="77777777" w:rsidTr="00CF7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17E224A1" w14:textId="77777777" w:rsidR="00CF77A1" w:rsidRPr="00CF77A1" w:rsidRDefault="00CF77A1" w:rsidP="00CF77A1">
            <w:pPr>
              <w:spacing w:after="160" w:line="278" w:lineRule="auto"/>
              <w:jc w:val="center"/>
            </w:pPr>
            <w:hyperlink r:id="rId15" w:history="1">
              <w:r w:rsidRPr="00CF77A1">
                <w:rPr>
                  <w:rStyle w:val="Hyperlink"/>
                </w:rPr>
                <w:t>Microsoft Learn – Windows Server 2025 Documentation</w:t>
              </w:r>
            </w:hyperlink>
          </w:p>
        </w:tc>
        <w:tc>
          <w:tcPr>
            <w:tcW w:w="6390" w:type="dxa"/>
            <w:vAlign w:val="center"/>
            <w:hideMark/>
          </w:tcPr>
          <w:p w14:paraId="59A3EFE8" w14:textId="77777777" w:rsidR="00CF77A1" w:rsidRPr="00CF77A1" w:rsidRDefault="00CF77A1" w:rsidP="00CF77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7A1">
              <w:t>Official Microsoft documentation used to guide installation, configuration, and management of Windows Server 2025 features, including Hyper-V, AD DS, and DNS.</w:t>
            </w:r>
          </w:p>
        </w:tc>
      </w:tr>
      <w:tr w:rsidR="00CF77A1" w:rsidRPr="00CF77A1" w14:paraId="227248EE" w14:textId="77777777" w:rsidTr="00CF77A1">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4737E138" w14:textId="091F8CC7" w:rsidR="00CF77A1" w:rsidRPr="00CF77A1" w:rsidRDefault="0053306E" w:rsidP="00CF77A1">
            <w:pPr>
              <w:spacing w:after="160" w:line="278" w:lineRule="auto"/>
              <w:jc w:val="center"/>
            </w:pPr>
            <w:hyperlink r:id="rId16" w:history="1">
              <w:r w:rsidRPr="0053306E">
                <w:rPr>
                  <w:rStyle w:val="Hyperlink"/>
                </w:rPr>
                <w:t>Hyper-V Network Virtualization Overview in Windows Server</w:t>
              </w:r>
            </w:hyperlink>
          </w:p>
        </w:tc>
        <w:tc>
          <w:tcPr>
            <w:tcW w:w="6390" w:type="dxa"/>
            <w:vAlign w:val="center"/>
            <w:hideMark/>
          </w:tcPr>
          <w:p w14:paraId="45C7F0EB" w14:textId="0B36A0F4" w:rsidR="00CF77A1" w:rsidRPr="00CF77A1" w:rsidRDefault="00CF77A1" w:rsidP="00CF77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7A1">
              <w:t xml:space="preserve">Reference for </w:t>
            </w:r>
            <w:r w:rsidR="00B5325F">
              <w:t>how to use Hyper-V with Windows servers</w:t>
            </w:r>
            <w:r w:rsidRPr="00CF77A1">
              <w:t>.</w:t>
            </w:r>
          </w:p>
        </w:tc>
      </w:tr>
      <w:tr w:rsidR="00CF77A1" w:rsidRPr="00CF77A1" w14:paraId="6090F68A" w14:textId="77777777" w:rsidTr="00CF7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156498F9" w14:textId="5D321BF9" w:rsidR="00CF77A1" w:rsidRPr="00CF77A1" w:rsidRDefault="00A33CF6" w:rsidP="00CF77A1">
            <w:pPr>
              <w:spacing w:after="160" w:line="278" w:lineRule="auto"/>
              <w:jc w:val="center"/>
            </w:pPr>
            <w:hyperlink r:id="rId17" w:history="1">
              <w:r w:rsidRPr="00A33CF6">
                <w:rPr>
                  <w:rStyle w:val="Hyperlink"/>
                  <w:b w:val="0"/>
                  <w:bCs w:val="0"/>
                </w:rPr>
                <w:t>OPN</w:t>
              </w:r>
              <w:r>
                <w:rPr>
                  <w:rStyle w:val="Hyperlink"/>
                  <w:b w:val="0"/>
                  <w:bCs w:val="0"/>
                </w:rPr>
                <w:t>s</w:t>
              </w:r>
              <w:r w:rsidR="00CF77A1" w:rsidRPr="00A33CF6">
                <w:rPr>
                  <w:rStyle w:val="Hyperlink"/>
                  <w:b w:val="0"/>
                  <w:bCs w:val="0"/>
                </w:rPr>
                <w:t>ense Official Documentation</w:t>
              </w:r>
            </w:hyperlink>
          </w:p>
        </w:tc>
        <w:tc>
          <w:tcPr>
            <w:tcW w:w="6390" w:type="dxa"/>
            <w:vAlign w:val="center"/>
            <w:hideMark/>
          </w:tcPr>
          <w:p w14:paraId="4F4D3903" w14:textId="77777777" w:rsidR="00CF77A1" w:rsidRPr="00CF77A1" w:rsidRDefault="00CF77A1" w:rsidP="00CF77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7A1">
              <w:t>Used for configuring routing, VLAN segmentation, firewall rules, and NAT policies between the external, internal, and private network layers.</w:t>
            </w:r>
          </w:p>
        </w:tc>
      </w:tr>
      <w:tr w:rsidR="00CF77A1" w:rsidRPr="00CF77A1" w14:paraId="4C5E966D" w14:textId="77777777" w:rsidTr="00CF77A1">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344EECCB" w14:textId="77777777" w:rsidR="00CF77A1" w:rsidRPr="00CF77A1" w:rsidRDefault="00CF77A1" w:rsidP="00CF77A1">
            <w:pPr>
              <w:spacing w:after="160" w:line="278" w:lineRule="auto"/>
              <w:jc w:val="center"/>
            </w:pPr>
            <w:hyperlink r:id="rId18" w:history="1">
              <w:r w:rsidRPr="00CF77A1">
                <w:rPr>
                  <w:rStyle w:val="Hyperlink"/>
                </w:rPr>
                <w:t>Node.js Official Documentation</w:t>
              </w:r>
            </w:hyperlink>
          </w:p>
        </w:tc>
        <w:tc>
          <w:tcPr>
            <w:tcW w:w="6390" w:type="dxa"/>
            <w:vAlign w:val="center"/>
            <w:hideMark/>
          </w:tcPr>
          <w:p w14:paraId="52DEE75C" w14:textId="77777777" w:rsidR="00CF77A1" w:rsidRPr="00CF77A1" w:rsidRDefault="00CF77A1" w:rsidP="00CF77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7A1">
              <w:t>Technical reference for developing and hosting the Node.js web application, including API creation and security configuration.</w:t>
            </w:r>
          </w:p>
        </w:tc>
      </w:tr>
      <w:tr w:rsidR="00CF77A1" w:rsidRPr="00CF77A1" w14:paraId="7FE18102" w14:textId="77777777" w:rsidTr="00CF7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63BDC3EA" w14:textId="77777777" w:rsidR="00CF77A1" w:rsidRPr="00CF77A1" w:rsidRDefault="00CF77A1" w:rsidP="00CF77A1">
            <w:pPr>
              <w:spacing w:after="160" w:line="278" w:lineRule="auto"/>
              <w:jc w:val="center"/>
            </w:pPr>
            <w:hyperlink r:id="rId19" w:history="1">
              <w:r w:rsidRPr="00CF77A1">
                <w:rPr>
                  <w:rStyle w:val="Hyperlink"/>
                </w:rPr>
                <w:t>MongoDB Manual</w:t>
              </w:r>
            </w:hyperlink>
          </w:p>
        </w:tc>
        <w:tc>
          <w:tcPr>
            <w:tcW w:w="6390" w:type="dxa"/>
            <w:vAlign w:val="center"/>
            <w:hideMark/>
          </w:tcPr>
          <w:p w14:paraId="0211CC91" w14:textId="77777777" w:rsidR="00CF77A1" w:rsidRPr="00CF77A1" w:rsidRDefault="00CF77A1" w:rsidP="00CF77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7A1">
              <w:t>Official guide for installation, configuration, database security, and CRUD operations used to integrate MongoDB with the Node.js web service.</w:t>
            </w:r>
          </w:p>
        </w:tc>
      </w:tr>
      <w:tr w:rsidR="00CF77A1" w:rsidRPr="00CF77A1" w14:paraId="2CBF85CB" w14:textId="77777777" w:rsidTr="00CF77A1">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091F1BA0" w14:textId="77777777" w:rsidR="00CF77A1" w:rsidRPr="00CF77A1" w:rsidRDefault="00CF77A1" w:rsidP="00CF77A1">
            <w:pPr>
              <w:spacing w:after="160" w:line="278" w:lineRule="auto"/>
              <w:jc w:val="center"/>
            </w:pPr>
            <w:hyperlink r:id="rId20" w:history="1">
              <w:r w:rsidRPr="00CF77A1">
                <w:rPr>
                  <w:rStyle w:val="Hyperlink"/>
                </w:rPr>
                <w:t>Wireshark User Guide</w:t>
              </w:r>
            </w:hyperlink>
          </w:p>
        </w:tc>
        <w:tc>
          <w:tcPr>
            <w:tcW w:w="6390" w:type="dxa"/>
            <w:vAlign w:val="center"/>
            <w:hideMark/>
          </w:tcPr>
          <w:p w14:paraId="097370EA" w14:textId="77777777" w:rsidR="00CF77A1" w:rsidRPr="00CF77A1" w:rsidRDefault="00CF77A1" w:rsidP="00CF77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7A1">
              <w:t>Resource for packet capture, traffic analysis, and validation of firewall and routing configurations.</w:t>
            </w:r>
          </w:p>
        </w:tc>
      </w:tr>
      <w:tr w:rsidR="00CF77A1" w:rsidRPr="00CF77A1" w14:paraId="14FBC0DD" w14:textId="77777777" w:rsidTr="00CF7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4A7C8CD8" w14:textId="77777777" w:rsidR="00CF77A1" w:rsidRPr="00CF77A1" w:rsidRDefault="00CF77A1" w:rsidP="00CF77A1">
            <w:pPr>
              <w:spacing w:after="160" w:line="278" w:lineRule="auto"/>
              <w:jc w:val="center"/>
            </w:pPr>
            <w:hyperlink r:id="rId21" w:history="1">
              <w:r w:rsidRPr="00CF77A1">
                <w:rPr>
                  <w:rStyle w:val="Hyperlink"/>
                </w:rPr>
                <w:t>Nmap Documentation</w:t>
              </w:r>
            </w:hyperlink>
          </w:p>
        </w:tc>
        <w:tc>
          <w:tcPr>
            <w:tcW w:w="6390" w:type="dxa"/>
            <w:vAlign w:val="center"/>
            <w:hideMark/>
          </w:tcPr>
          <w:p w14:paraId="27341AFA" w14:textId="77777777" w:rsidR="00CF77A1" w:rsidRPr="00CF77A1" w:rsidRDefault="00CF77A1" w:rsidP="00CF77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7A1">
              <w:t>Used to conduct reconnaissance and vulnerability scanning during the penetration testing phase.</w:t>
            </w:r>
          </w:p>
        </w:tc>
      </w:tr>
      <w:tr w:rsidR="00CF77A1" w:rsidRPr="00CF77A1" w14:paraId="7D4F8C08" w14:textId="77777777" w:rsidTr="00CF77A1">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1922A22C" w14:textId="77777777" w:rsidR="00CF77A1" w:rsidRPr="00CF77A1" w:rsidRDefault="00CF77A1" w:rsidP="00CF77A1">
            <w:pPr>
              <w:spacing w:after="160" w:line="278" w:lineRule="auto"/>
              <w:jc w:val="center"/>
            </w:pPr>
            <w:hyperlink r:id="rId22" w:history="1">
              <w:r w:rsidRPr="00CF77A1">
                <w:rPr>
                  <w:rStyle w:val="Hyperlink"/>
                </w:rPr>
                <w:t>Nessus Essentials – Tenable Documentation</w:t>
              </w:r>
            </w:hyperlink>
          </w:p>
        </w:tc>
        <w:tc>
          <w:tcPr>
            <w:tcW w:w="6390" w:type="dxa"/>
            <w:vAlign w:val="center"/>
            <w:hideMark/>
          </w:tcPr>
          <w:p w14:paraId="60B43B30" w14:textId="77777777" w:rsidR="00CF77A1" w:rsidRPr="00CF77A1" w:rsidRDefault="00CF77A1" w:rsidP="00CF77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7A1">
              <w:t>Reference for vulnerability scanning, report generation, and system hardening verification.</w:t>
            </w:r>
          </w:p>
        </w:tc>
      </w:tr>
      <w:tr w:rsidR="00CF77A1" w:rsidRPr="00CF77A1" w14:paraId="4C74EB3E" w14:textId="77777777" w:rsidTr="00CF7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773B4F47" w14:textId="3C920CA8" w:rsidR="00CF77A1" w:rsidRPr="00453EF5" w:rsidRDefault="00CF77A1" w:rsidP="0087449D">
            <w:pPr>
              <w:spacing w:after="160" w:line="278" w:lineRule="auto"/>
              <w:jc w:val="center"/>
              <w:rPr>
                <w:color w:val="7DD641" w:themeColor="accent4"/>
                <w:u w:val="single"/>
              </w:rPr>
            </w:pPr>
            <w:r w:rsidRPr="00572592">
              <w:rPr>
                <w:rStyle w:val="Hyperlink"/>
              </w:rPr>
              <w:t>YouTube – “</w:t>
            </w:r>
            <w:r w:rsidR="00453EF5" w:rsidRPr="00572592">
              <w:rPr>
                <w:rStyle w:val="Hyperlink"/>
              </w:rPr>
              <w:t>The ULTIMATE MERN Stack Complete Guide (MongoDB, Express, React, Node.js)</w:t>
            </w:r>
            <w:r w:rsidRPr="00572592">
              <w:rPr>
                <w:rStyle w:val="Hyperlink"/>
              </w:rPr>
              <w:t xml:space="preserve">” </w:t>
            </w:r>
          </w:p>
        </w:tc>
        <w:tc>
          <w:tcPr>
            <w:tcW w:w="6390" w:type="dxa"/>
            <w:vAlign w:val="center"/>
            <w:hideMark/>
          </w:tcPr>
          <w:p w14:paraId="395D5439" w14:textId="77777777" w:rsidR="00CF77A1" w:rsidRPr="00CF77A1" w:rsidRDefault="00CF77A1" w:rsidP="00CF77A1">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CF77A1">
              <w:t>Tutorial reference for developing and connecting a Node.js backend to a MongoDB database securely.</w:t>
            </w:r>
          </w:p>
        </w:tc>
      </w:tr>
      <w:tr w:rsidR="00CF77A1" w:rsidRPr="00CF77A1" w14:paraId="5C426DA2" w14:textId="77777777" w:rsidTr="00CF77A1">
        <w:tc>
          <w:tcPr>
            <w:cnfStyle w:val="001000000000" w:firstRow="0" w:lastRow="0" w:firstColumn="1" w:lastColumn="0" w:oddVBand="0" w:evenVBand="0" w:oddHBand="0" w:evenHBand="0" w:firstRowFirstColumn="0" w:firstRowLastColumn="0" w:lastRowFirstColumn="0" w:lastRowLastColumn="0"/>
            <w:tcW w:w="3330" w:type="dxa"/>
            <w:vAlign w:val="center"/>
            <w:hideMark/>
          </w:tcPr>
          <w:p w14:paraId="3C718FE0" w14:textId="314200D1" w:rsidR="00CF77A1" w:rsidRPr="00CF77A1" w:rsidRDefault="00F72A4E" w:rsidP="00CF77A1">
            <w:pPr>
              <w:spacing w:after="160" w:line="278" w:lineRule="auto"/>
              <w:jc w:val="center"/>
            </w:pPr>
            <w:hyperlink r:id="rId23" w:history="1">
              <w:r>
                <w:rPr>
                  <w:rStyle w:val="Hyperlink"/>
                </w:rPr>
                <w:t>You</w:t>
              </w:r>
              <w:r w:rsidR="00893744">
                <w:rPr>
                  <w:rStyle w:val="Hyperlink"/>
                </w:rPr>
                <w:t>T</w:t>
              </w:r>
              <w:r>
                <w:rPr>
                  <w:rStyle w:val="Hyperlink"/>
                </w:rPr>
                <w:t>u</w:t>
              </w:r>
              <w:r w:rsidR="00893744">
                <w:rPr>
                  <w:rStyle w:val="Hyperlink"/>
                </w:rPr>
                <w:t>b</w:t>
              </w:r>
              <w:r>
                <w:rPr>
                  <w:rStyle w:val="Hyperlink"/>
                </w:rPr>
                <w:t>e</w:t>
              </w:r>
              <w:r w:rsidR="00CF77A1" w:rsidRPr="00CF77A1">
                <w:rPr>
                  <w:rStyle w:val="Hyperlink"/>
                </w:rPr>
                <w:t xml:space="preserve"> – “</w:t>
              </w:r>
              <w:r w:rsidR="00264B57" w:rsidRPr="00264B57">
                <w:rPr>
                  <w:rStyle w:val="Hyperlink"/>
                </w:rPr>
                <w:t>Ethical Hacking Course</w:t>
              </w:r>
              <w:r w:rsidR="00CF77A1" w:rsidRPr="00CF77A1">
                <w:rPr>
                  <w:rStyle w:val="Hyperlink"/>
                </w:rPr>
                <w:t>”</w:t>
              </w:r>
            </w:hyperlink>
          </w:p>
        </w:tc>
        <w:tc>
          <w:tcPr>
            <w:tcW w:w="6390" w:type="dxa"/>
            <w:vAlign w:val="center"/>
            <w:hideMark/>
          </w:tcPr>
          <w:p w14:paraId="6BA962DB" w14:textId="47118B17" w:rsidR="00CF77A1" w:rsidRPr="00CF77A1" w:rsidRDefault="00CF77A1" w:rsidP="00CF77A1">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CF77A1">
              <w:t>Training material to refine penetration-testing techniques.</w:t>
            </w:r>
          </w:p>
        </w:tc>
      </w:tr>
    </w:tbl>
    <w:p w14:paraId="03685331" w14:textId="77777777" w:rsidR="004F359A" w:rsidRPr="004F359A" w:rsidRDefault="004F359A" w:rsidP="00AF79C1">
      <w:pPr>
        <w:jc w:val="center"/>
      </w:pPr>
    </w:p>
    <w:p w14:paraId="616D0DB8" w14:textId="3E709710" w:rsidR="004D0EAC" w:rsidRPr="004D0EAC" w:rsidRDefault="004D0EAC" w:rsidP="00A37208"/>
    <w:sectPr w:rsidR="004D0EAC" w:rsidRPr="004D0EAC" w:rsidSect="00CB381B">
      <w:pgSz w:w="12240" w:h="15840"/>
      <w:pgMar w:top="1440" w:right="1080" w:bottom="288" w:left="28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9307" w14:textId="77777777" w:rsidR="00A20F19" w:rsidRDefault="00A20F19" w:rsidP="003F7F34">
      <w:r>
        <w:separator/>
      </w:r>
    </w:p>
  </w:endnote>
  <w:endnote w:type="continuationSeparator" w:id="0">
    <w:p w14:paraId="1CA4CD1A" w14:textId="77777777" w:rsidR="00A20F19" w:rsidRDefault="00A20F19" w:rsidP="003F7F34">
      <w:r>
        <w:continuationSeparator/>
      </w:r>
    </w:p>
  </w:endnote>
  <w:endnote w:type="continuationNotice" w:id="1">
    <w:p w14:paraId="03B32ED5" w14:textId="77777777" w:rsidR="00A20F19" w:rsidRDefault="00A20F19"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ytona">
    <w:charset w:val="00"/>
    <w:family w:val="swiss"/>
    <w:pitch w:val="variable"/>
    <w:sig w:usb0="800002EF" w:usb1="0000000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60AE" w14:textId="77777777" w:rsidR="00487737" w:rsidRDefault="00D40BF8"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B34E" w14:textId="77777777" w:rsidR="00063396" w:rsidRPr="00063396" w:rsidRDefault="00063396" w:rsidP="00063396">
    <w:pPr>
      <w:pStyle w:val="Footer"/>
      <w:spacing w:after="0" w:line="240" w:lineRule="auto"/>
      <w:rPr>
        <w:sz w:val="12"/>
        <w:szCs w:val="12"/>
      </w:rPr>
    </w:pPr>
    <w:r w:rsidRPr="00063396">
      <w:rPr>
        <w:b/>
        <w:sz w:val="12"/>
        <w:szCs w:val="12"/>
      </w:rPr>
      <w:t>Capstone Project – Information Systems</w:t>
    </w:r>
    <w:r w:rsidRPr="00063396">
      <w:rPr>
        <w:b/>
        <w:sz w:val="12"/>
        <w:szCs w:val="12"/>
      </w:rPr>
      <w:tab/>
    </w:r>
    <w:r w:rsidRPr="00063396">
      <w:rPr>
        <w:sz w:val="12"/>
        <w:szCs w:val="12"/>
      </w:rPr>
      <w:tab/>
      <w:t xml:space="preserve">Page | </w:t>
    </w:r>
    <w:r w:rsidRPr="00063396">
      <w:rPr>
        <w:sz w:val="12"/>
        <w:szCs w:val="12"/>
      </w:rPr>
      <w:fldChar w:fldCharType="begin"/>
    </w:r>
    <w:r w:rsidRPr="00063396">
      <w:rPr>
        <w:sz w:val="12"/>
        <w:szCs w:val="12"/>
      </w:rPr>
      <w:instrText>PAGE</w:instrText>
    </w:r>
    <w:r w:rsidRPr="00063396">
      <w:rPr>
        <w:sz w:val="12"/>
        <w:szCs w:val="12"/>
      </w:rPr>
      <w:fldChar w:fldCharType="separate"/>
    </w:r>
    <w:r w:rsidRPr="00063396">
      <w:rPr>
        <w:sz w:val="12"/>
        <w:szCs w:val="12"/>
      </w:rPr>
      <w:t>3</w:t>
    </w:r>
    <w:r w:rsidRPr="00063396">
      <w:rPr>
        <w:sz w:val="12"/>
        <w:szCs w:val="12"/>
      </w:rPr>
      <w:fldChar w:fldCharType="end"/>
    </w:r>
    <w:r w:rsidRPr="00063396">
      <w:rPr>
        <w:sz w:val="12"/>
        <w:szCs w:val="12"/>
      </w:rPr>
      <w:t xml:space="preserve">     </w:t>
    </w:r>
  </w:p>
  <w:p w14:paraId="481DB1AF" w14:textId="6EBCAF76" w:rsidR="00CB381B" w:rsidRPr="00CB381B" w:rsidRDefault="00CB381B" w:rsidP="00CB381B">
    <w:pPr>
      <w:pStyle w:val="Footer"/>
      <w:spacing w:after="0" w:line="240" w:lineRule="auto"/>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3010" w14:textId="77777777" w:rsidR="00A20F19" w:rsidRDefault="00A20F19" w:rsidP="003F7F34">
      <w:r>
        <w:separator/>
      </w:r>
    </w:p>
  </w:footnote>
  <w:footnote w:type="continuationSeparator" w:id="0">
    <w:p w14:paraId="3A7D1349" w14:textId="77777777" w:rsidR="00A20F19" w:rsidRDefault="00A20F19" w:rsidP="003F7F34">
      <w:r>
        <w:continuationSeparator/>
      </w:r>
    </w:p>
  </w:footnote>
  <w:footnote w:type="continuationNotice" w:id="1">
    <w:p w14:paraId="6B016793" w14:textId="77777777" w:rsidR="00A20F19" w:rsidRDefault="00A20F19"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6C38" w14:textId="77777777" w:rsidR="003A7000" w:rsidRDefault="00000000" w:rsidP="003F7F34">
    <w:pPr>
      <w:pStyle w:val="Header"/>
    </w:pPr>
    <w:r>
      <w:rPr>
        <w:noProof/>
        <w14:ligatures w14:val="none"/>
      </w:rPr>
      <w:pict w14:anchorId="39DF3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A7B9B" w14:textId="77777777" w:rsidR="004D0EAC" w:rsidRDefault="00401C20" w:rsidP="00A732FB">
    <w:pPr>
      <w:pStyle w:val="Header"/>
    </w:pPr>
    <w:r w:rsidRPr="00401C20">
      <w:rPr>
        <w:noProof/>
      </w:rPr>
      <mc:AlternateContent>
        <mc:Choice Requires="wpg">
          <w:drawing>
            <wp:anchor distT="0" distB="0" distL="114300" distR="114300" simplePos="0" relativeHeight="251657216" behindDoc="1" locked="1" layoutInCell="1" allowOverlap="1" wp14:anchorId="449D5495" wp14:editId="62C2BBEE">
              <wp:simplePos x="0" y="0"/>
              <wp:positionH relativeFrom="page">
                <wp:posOffset>0</wp:posOffset>
              </wp:positionH>
              <wp:positionV relativeFrom="page">
                <wp:posOffset>0</wp:posOffset>
              </wp:positionV>
              <wp:extent cx="7772400" cy="10058400"/>
              <wp:effectExtent l="0" t="0" r="0" b="0"/>
              <wp:wrapNone/>
              <wp:docPr id="4" name="Group 3">
                <a:extLst xmlns:a="http://schemas.openxmlformats.org/drawingml/2006/main">
                  <a:ext uri="{FF2B5EF4-FFF2-40B4-BE49-F238E27FC236}">
                    <a16:creationId xmlns:a16="http://schemas.microsoft.com/office/drawing/2014/main" id="{BB84B9DD-23BC-3F67-FA0E-93567F9D03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57232198" name="Rectangle 1657232198">
                        <a:extLst>
                          <a:ext uri="{FF2B5EF4-FFF2-40B4-BE49-F238E27FC236}">
                            <a16:creationId xmlns:a16="http://schemas.microsoft.com/office/drawing/2014/main" id="{5C906AD5-3004-5FD5-74E0-FF2F413E38A2}"/>
                          </a:ext>
                        </a:extLst>
                      </wps:cNvPr>
                      <wps:cNvSpPr/>
                      <wps:spPr>
                        <a:xfrm>
                          <a:off x="1325880" y="0"/>
                          <a:ext cx="6446520" cy="10058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4835015" name="Rectangle 1494835015">
                        <a:extLst>
                          <a:ext uri="{FF2B5EF4-FFF2-40B4-BE49-F238E27FC236}">
                            <a16:creationId xmlns:a16="http://schemas.microsoft.com/office/drawing/2014/main" id="{D53F4719-333B-FCC3-3D37-42056F30B562}"/>
                          </a:ext>
                          <a:ext uri="{C183D7F6-B498-43B3-948B-1728B52AA6E4}">
                            <adec:decorative xmlns:adec="http://schemas.microsoft.com/office/drawing/2017/decorative" val="1"/>
                          </a:ext>
                        </a:extLst>
                      </wps:cNvPr>
                      <wps:cNvSpPr/>
                      <wps:spPr>
                        <a:xfrm flipH="1">
                          <a:off x="0" y="0"/>
                          <a:ext cx="1325880" cy="10058400"/>
                        </a:xfrm>
                        <a:prstGeom prst="rect">
                          <a:avLst/>
                        </a:prstGeom>
                        <a:solidFill>
                          <a:srgbClr val="B1E68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0C0863" id="Group 3" o:spid="_x0000_s1026" alt="&quot;&quot;" style="position:absolute;margin-left:0;margin-top:0;width:612pt;height:11in;z-index:-251659264;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">
              <v:rect id="Rectangle 1657232198" o:spid="_x0000_s1027" style="position:absolute;left:13258;width:64466;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" filled="f" stroked="f" strokeweight="1.5pt"/>
              <v:rect id="Rectangle 1494835015" o:spid="_x0000_s1028" alt="&quot;&quot;" style="position:absolute;width:13258;height:100584;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" fillcolor="#b1e68d" stroked="f" strokeweight="1.5p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68D7"/>
    <w:multiLevelType w:val="multilevel"/>
    <w:tmpl w:val="B98A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4267A"/>
    <w:multiLevelType w:val="multilevel"/>
    <w:tmpl w:val="9CF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06AD2"/>
    <w:multiLevelType w:val="multilevel"/>
    <w:tmpl w:val="6D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4F57"/>
    <w:multiLevelType w:val="hybridMultilevel"/>
    <w:tmpl w:val="391AFBC6"/>
    <w:lvl w:ilvl="0" w:tplc="857C63F4">
      <w:start w:val="1"/>
      <w:numFmt w:val="decimal"/>
      <w:lvlText w:val="%1."/>
      <w:lvlJc w:val="left"/>
      <w:pPr>
        <w:ind w:left="1044" w:hanging="6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C05359"/>
    <w:multiLevelType w:val="hybridMultilevel"/>
    <w:tmpl w:val="96D6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C5B84"/>
    <w:multiLevelType w:val="multilevel"/>
    <w:tmpl w:val="308C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66A42"/>
    <w:multiLevelType w:val="multilevel"/>
    <w:tmpl w:val="69C2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E367D"/>
    <w:multiLevelType w:val="multilevel"/>
    <w:tmpl w:val="4408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3748F"/>
    <w:multiLevelType w:val="hybridMultilevel"/>
    <w:tmpl w:val="750A8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64A26"/>
    <w:multiLevelType w:val="multilevel"/>
    <w:tmpl w:val="C0E8F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54200"/>
    <w:multiLevelType w:val="multilevel"/>
    <w:tmpl w:val="7AD60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6D63B0"/>
    <w:multiLevelType w:val="multilevel"/>
    <w:tmpl w:val="21B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F366A"/>
    <w:multiLevelType w:val="multilevel"/>
    <w:tmpl w:val="67B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81E99"/>
    <w:multiLevelType w:val="hybridMultilevel"/>
    <w:tmpl w:val="F9D8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D7355"/>
    <w:multiLevelType w:val="hybridMultilevel"/>
    <w:tmpl w:val="CA76A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837100">
    <w:abstractNumId w:val="12"/>
  </w:num>
  <w:num w:numId="2" w16cid:durableId="1299990502">
    <w:abstractNumId w:val="8"/>
  </w:num>
  <w:num w:numId="3" w16cid:durableId="705056837">
    <w:abstractNumId w:val="14"/>
  </w:num>
  <w:num w:numId="4" w16cid:durableId="1472019271">
    <w:abstractNumId w:val="9"/>
  </w:num>
  <w:num w:numId="5" w16cid:durableId="287440906">
    <w:abstractNumId w:val="19"/>
  </w:num>
  <w:num w:numId="6" w16cid:durableId="1385789197">
    <w:abstractNumId w:val="10"/>
  </w:num>
  <w:num w:numId="7" w16cid:durableId="1891767288">
    <w:abstractNumId w:val="11"/>
  </w:num>
  <w:num w:numId="8" w16cid:durableId="93093399">
    <w:abstractNumId w:val="4"/>
  </w:num>
  <w:num w:numId="9" w16cid:durableId="1271937359">
    <w:abstractNumId w:val="3"/>
  </w:num>
  <w:num w:numId="10" w16cid:durableId="2103065576">
    <w:abstractNumId w:val="15"/>
  </w:num>
  <w:num w:numId="11" w16cid:durableId="1660425441">
    <w:abstractNumId w:val="16"/>
  </w:num>
  <w:num w:numId="12" w16cid:durableId="258026445">
    <w:abstractNumId w:val="5"/>
  </w:num>
  <w:num w:numId="13" w16cid:durableId="1380932537">
    <w:abstractNumId w:val="7"/>
  </w:num>
  <w:num w:numId="14" w16cid:durableId="788477517">
    <w:abstractNumId w:val="0"/>
  </w:num>
  <w:num w:numId="15" w16cid:durableId="146898365">
    <w:abstractNumId w:val="13"/>
  </w:num>
  <w:num w:numId="16" w16cid:durableId="987704479">
    <w:abstractNumId w:val="1"/>
  </w:num>
  <w:num w:numId="17" w16cid:durableId="1275600524">
    <w:abstractNumId w:val="2"/>
  </w:num>
  <w:num w:numId="18" w16cid:durableId="1043018294">
    <w:abstractNumId w:val="6"/>
  </w:num>
  <w:num w:numId="19" w16cid:durableId="311640157">
    <w:abstractNumId w:val="17"/>
  </w:num>
  <w:num w:numId="20" w16cid:durableId="204215703">
    <w:abstractNumId w:val="18"/>
  </w:num>
  <w:num w:numId="21" w16cid:durableId="7319292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86D"/>
    <w:rsid w:val="00010765"/>
    <w:rsid w:val="000124B7"/>
    <w:rsid w:val="00015068"/>
    <w:rsid w:val="000226B8"/>
    <w:rsid w:val="000333A2"/>
    <w:rsid w:val="000340FB"/>
    <w:rsid w:val="000454C8"/>
    <w:rsid w:val="00063396"/>
    <w:rsid w:val="00074773"/>
    <w:rsid w:val="00076159"/>
    <w:rsid w:val="00091338"/>
    <w:rsid w:val="00092BF6"/>
    <w:rsid w:val="000A0E1F"/>
    <w:rsid w:val="000A7165"/>
    <w:rsid w:val="000B7288"/>
    <w:rsid w:val="000C298B"/>
    <w:rsid w:val="000C77BD"/>
    <w:rsid w:val="000D1B8F"/>
    <w:rsid w:val="000D1C54"/>
    <w:rsid w:val="000E52B6"/>
    <w:rsid w:val="000F27FD"/>
    <w:rsid w:val="00124376"/>
    <w:rsid w:val="0012473C"/>
    <w:rsid w:val="001323BB"/>
    <w:rsid w:val="00135EF2"/>
    <w:rsid w:val="00136EF6"/>
    <w:rsid w:val="00137B29"/>
    <w:rsid w:val="001405DD"/>
    <w:rsid w:val="0014285F"/>
    <w:rsid w:val="00145265"/>
    <w:rsid w:val="0014635E"/>
    <w:rsid w:val="00146380"/>
    <w:rsid w:val="00146EF4"/>
    <w:rsid w:val="001640B8"/>
    <w:rsid w:val="001646E6"/>
    <w:rsid w:val="00166ABA"/>
    <w:rsid w:val="0017167F"/>
    <w:rsid w:val="00171C12"/>
    <w:rsid w:val="001814DA"/>
    <w:rsid w:val="001860BA"/>
    <w:rsid w:val="001A0A77"/>
    <w:rsid w:val="001C134F"/>
    <w:rsid w:val="001C36EE"/>
    <w:rsid w:val="001D4482"/>
    <w:rsid w:val="001D4C3E"/>
    <w:rsid w:val="001E264D"/>
    <w:rsid w:val="001E4C10"/>
    <w:rsid w:val="001F2FE7"/>
    <w:rsid w:val="001F3E65"/>
    <w:rsid w:val="0020486D"/>
    <w:rsid w:val="00234D92"/>
    <w:rsid w:val="00244684"/>
    <w:rsid w:val="00251428"/>
    <w:rsid w:val="00252AB9"/>
    <w:rsid w:val="002569C1"/>
    <w:rsid w:val="0026143F"/>
    <w:rsid w:val="00264B57"/>
    <w:rsid w:val="002761B6"/>
    <w:rsid w:val="00286F5F"/>
    <w:rsid w:val="0028775E"/>
    <w:rsid w:val="0029351E"/>
    <w:rsid w:val="00293A3A"/>
    <w:rsid w:val="002A298A"/>
    <w:rsid w:val="002B6472"/>
    <w:rsid w:val="002C043C"/>
    <w:rsid w:val="002C371E"/>
    <w:rsid w:val="002C75AD"/>
    <w:rsid w:val="002E156D"/>
    <w:rsid w:val="002E2D8A"/>
    <w:rsid w:val="002F269C"/>
    <w:rsid w:val="002F496B"/>
    <w:rsid w:val="002F5693"/>
    <w:rsid w:val="00300294"/>
    <w:rsid w:val="003018FD"/>
    <w:rsid w:val="003130EB"/>
    <w:rsid w:val="003139BC"/>
    <w:rsid w:val="00330FAC"/>
    <w:rsid w:val="00334C10"/>
    <w:rsid w:val="0034413E"/>
    <w:rsid w:val="00344BD5"/>
    <w:rsid w:val="00347699"/>
    <w:rsid w:val="00351AD8"/>
    <w:rsid w:val="00351C86"/>
    <w:rsid w:val="003614CE"/>
    <w:rsid w:val="00363CA9"/>
    <w:rsid w:val="00364740"/>
    <w:rsid w:val="00370699"/>
    <w:rsid w:val="00385DF2"/>
    <w:rsid w:val="00386C67"/>
    <w:rsid w:val="0039032F"/>
    <w:rsid w:val="00392EF2"/>
    <w:rsid w:val="00392FC7"/>
    <w:rsid w:val="00396E63"/>
    <w:rsid w:val="003A2C14"/>
    <w:rsid w:val="003A374C"/>
    <w:rsid w:val="003A7000"/>
    <w:rsid w:val="003D1766"/>
    <w:rsid w:val="003D4D95"/>
    <w:rsid w:val="003D6E74"/>
    <w:rsid w:val="003E2175"/>
    <w:rsid w:val="003E45AF"/>
    <w:rsid w:val="003E505B"/>
    <w:rsid w:val="003F4CF5"/>
    <w:rsid w:val="003F7F34"/>
    <w:rsid w:val="00401C20"/>
    <w:rsid w:val="00410ACB"/>
    <w:rsid w:val="00411460"/>
    <w:rsid w:val="004275D9"/>
    <w:rsid w:val="00432CC6"/>
    <w:rsid w:val="00433F14"/>
    <w:rsid w:val="00436C08"/>
    <w:rsid w:val="00453EF5"/>
    <w:rsid w:val="00461186"/>
    <w:rsid w:val="00487593"/>
    <w:rsid w:val="00487737"/>
    <w:rsid w:val="004A33BC"/>
    <w:rsid w:val="004A57E6"/>
    <w:rsid w:val="004A6803"/>
    <w:rsid w:val="004A7D21"/>
    <w:rsid w:val="004B5F82"/>
    <w:rsid w:val="004C30AD"/>
    <w:rsid w:val="004D0EAC"/>
    <w:rsid w:val="004D575E"/>
    <w:rsid w:val="004D7505"/>
    <w:rsid w:val="004F359A"/>
    <w:rsid w:val="00504B3B"/>
    <w:rsid w:val="00505183"/>
    <w:rsid w:val="005144EE"/>
    <w:rsid w:val="0052081A"/>
    <w:rsid w:val="00521F7C"/>
    <w:rsid w:val="00522D10"/>
    <w:rsid w:val="00525F57"/>
    <w:rsid w:val="0053306E"/>
    <w:rsid w:val="005410A3"/>
    <w:rsid w:val="0054754B"/>
    <w:rsid w:val="0055063A"/>
    <w:rsid w:val="005545B4"/>
    <w:rsid w:val="005611DF"/>
    <w:rsid w:val="00563EDC"/>
    <w:rsid w:val="00566892"/>
    <w:rsid w:val="00572592"/>
    <w:rsid w:val="005A19F5"/>
    <w:rsid w:val="005A2D7C"/>
    <w:rsid w:val="005A70C7"/>
    <w:rsid w:val="005B7018"/>
    <w:rsid w:val="005C4C7C"/>
    <w:rsid w:val="005C6F7D"/>
    <w:rsid w:val="005D66B8"/>
    <w:rsid w:val="005E0CAE"/>
    <w:rsid w:val="005E46DA"/>
    <w:rsid w:val="00606BCB"/>
    <w:rsid w:val="00607EFD"/>
    <w:rsid w:val="00611BF3"/>
    <w:rsid w:val="00632325"/>
    <w:rsid w:val="00636CC7"/>
    <w:rsid w:val="006376DC"/>
    <w:rsid w:val="0064303B"/>
    <w:rsid w:val="00657D62"/>
    <w:rsid w:val="006656F3"/>
    <w:rsid w:val="0067172B"/>
    <w:rsid w:val="0067445E"/>
    <w:rsid w:val="00681950"/>
    <w:rsid w:val="00685986"/>
    <w:rsid w:val="00686643"/>
    <w:rsid w:val="0069297C"/>
    <w:rsid w:val="006A0AB0"/>
    <w:rsid w:val="006A73AC"/>
    <w:rsid w:val="006C0062"/>
    <w:rsid w:val="006C20BB"/>
    <w:rsid w:val="006C46AA"/>
    <w:rsid w:val="006D22B8"/>
    <w:rsid w:val="006E450E"/>
    <w:rsid w:val="006E4E3E"/>
    <w:rsid w:val="006E633C"/>
    <w:rsid w:val="006F03BC"/>
    <w:rsid w:val="007124C0"/>
    <w:rsid w:val="00714FF1"/>
    <w:rsid w:val="00721BD7"/>
    <w:rsid w:val="0074579D"/>
    <w:rsid w:val="00746BED"/>
    <w:rsid w:val="0077049C"/>
    <w:rsid w:val="00775F1C"/>
    <w:rsid w:val="007A4F1F"/>
    <w:rsid w:val="007C35F2"/>
    <w:rsid w:val="007D34E4"/>
    <w:rsid w:val="007D57A5"/>
    <w:rsid w:val="007E4166"/>
    <w:rsid w:val="007E46D4"/>
    <w:rsid w:val="007F1A22"/>
    <w:rsid w:val="008012D2"/>
    <w:rsid w:val="00802851"/>
    <w:rsid w:val="00802B1A"/>
    <w:rsid w:val="00810BB3"/>
    <w:rsid w:val="00826F17"/>
    <w:rsid w:val="008444DE"/>
    <w:rsid w:val="008506C8"/>
    <w:rsid w:val="008606D5"/>
    <w:rsid w:val="00861FDA"/>
    <w:rsid w:val="008743E7"/>
    <w:rsid w:val="0087449D"/>
    <w:rsid w:val="00890E8D"/>
    <w:rsid w:val="00893744"/>
    <w:rsid w:val="0089639B"/>
    <w:rsid w:val="008A372D"/>
    <w:rsid w:val="008A42F6"/>
    <w:rsid w:val="008A49A9"/>
    <w:rsid w:val="008A4CD2"/>
    <w:rsid w:val="008B4C18"/>
    <w:rsid w:val="008B7DFD"/>
    <w:rsid w:val="008C6DBE"/>
    <w:rsid w:val="008D0C04"/>
    <w:rsid w:val="008D572C"/>
    <w:rsid w:val="008D775D"/>
    <w:rsid w:val="008E705D"/>
    <w:rsid w:val="008F1988"/>
    <w:rsid w:val="008F5767"/>
    <w:rsid w:val="008F67BD"/>
    <w:rsid w:val="00903DCE"/>
    <w:rsid w:val="00906DCE"/>
    <w:rsid w:val="00907E17"/>
    <w:rsid w:val="00921F2C"/>
    <w:rsid w:val="009312F0"/>
    <w:rsid w:val="00931500"/>
    <w:rsid w:val="0093235C"/>
    <w:rsid w:val="0094559C"/>
    <w:rsid w:val="00951129"/>
    <w:rsid w:val="009524A4"/>
    <w:rsid w:val="0095290D"/>
    <w:rsid w:val="0096107D"/>
    <w:rsid w:val="009638D1"/>
    <w:rsid w:val="009639ED"/>
    <w:rsid w:val="00966F6A"/>
    <w:rsid w:val="0097078D"/>
    <w:rsid w:val="00974D35"/>
    <w:rsid w:val="00992645"/>
    <w:rsid w:val="009A459C"/>
    <w:rsid w:val="009E4076"/>
    <w:rsid w:val="009E41F5"/>
    <w:rsid w:val="00A04311"/>
    <w:rsid w:val="00A11A0F"/>
    <w:rsid w:val="00A1735C"/>
    <w:rsid w:val="00A20F19"/>
    <w:rsid w:val="00A275B0"/>
    <w:rsid w:val="00A3123C"/>
    <w:rsid w:val="00A33CF6"/>
    <w:rsid w:val="00A363A3"/>
    <w:rsid w:val="00A37208"/>
    <w:rsid w:val="00A44807"/>
    <w:rsid w:val="00A46DA9"/>
    <w:rsid w:val="00A5051E"/>
    <w:rsid w:val="00A53828"/>
    <w:rsid w:val="00A61212"/>
    <w:rsid w:val="00A64D6F"/>
    <w:rsid w:val="00A732FB"/>
    <w:rsid w:val="00A76492"/>
    <w:rsid w:val="00A76DD1"/>
    <w:rsid w:val="00A929C9"/>
    <w:rsid w:val="00AA78A3"/>
    <w:rsid w:val="00AB2E8E"/>
    <w:rsid w:val="00AB71DF"/>
    <w:rsid w:val="00AC439E"/>
    <w:rsid w:val="00AD59E8"/>
    <w:rsid w:val="00AD6CBA"/>
    <w:rsid w:val="00AE4291"/>
    <w:rsid w:val="00AF79C1"/>
    <w:rsid w:val="00B07A02"/>
    <w:rsid w:val="00B11774"/>
    <w:rsid w:val="00B12BF9"/>
    <w:rsid w:val="00B1330E"/>
    <w:rsid w:val="00B15772"/>
    <w:rsid w:val="00B451B3"/>
    <w:rsid w:val="00B52EAD"/>
    <w:rsid w:val="00B5325F"/>
    <w:rsid w:val="00B635D1"/>
    <w:rsid w:val="00B64A53"/>
    <w:rsid w:val="00B656E6"/>
    <w:rsid w:val="00B66513"/>
    <w:rsid w:val="00B72CBF"/>
    <w:rsid w:val="00B76B1E"/>
    <w:rsid w:val="00B80566"/>
    <w:rsid w:val="00B94C72"/>
    <w:rsid w:val="00BA7555"/>
    <w:rsid w:val="00BC63D0"/>
    <w:rsid w:val="00BD3ABD"/>
    <w:rsid w:val="00BE0412"/>
    <w:rsid w:val="00BE42C0"/>
    <w:rsid w:val="00BF5270"/>
    <w:rsid w:val="00C14018"/>
    <w:rsid w:val="00C2399B"/>
    <w:rsid w:val="00C2510B"/>
    <w:rsid w:val="00C329E5"/>
    <w:rsid w:val="00C3607E"/>
    <w:rsid w:val="00C36C58"/>
    <w:rsid w:val="00C36D2F"/>
    <w:rsid w:val="00C55C36"/>
    <w:rsid w:val="00C57CBC"/>
    <w:rsid w:val="00C60EC8"/>
    <w:rsid w:val="00C62588"/>
    <w:rsid w:val="00C71844"/>
    <w:rsid w:val="00CA5775"/>
    <w:rsid w:val="00CB356C"/>
    <w:rsid w:val="00CB381B"/>
    <w:rsid w:val="00CB5F6D"/>
    <w:rsid w:val="00CC52E5"/>
    <w:rsid w:val="00CD07D8"/>
    <w:rsid w:val="00CD2B74"/>
    <w:rsid w:val="00CD31E0"/>
    <w:rsid w:val="00CD5C79"/>
    <w:rsid w:val="00CE1572"/>
    <w:rsid w:val="00CE4436"/>
    <w:rsid w:val="00CF77A1"/>
    <w:rsid w:val="00CF7931"/>
    <w:rsid w:val="00D01B9C"/>
    <w:rsid w:val="00D02286"/>
    <w:rsid w:val="00D071B2"/>
    <w:rsid w:val="00D112B3"/>
    <w:rsid w:val="00D22F60"/>
    <w:rsid w:val="00D27887"/>
    <w:rsid w:val="00D32862"/>
    <w:rsid w:val="00D40BF8"/>
    <w:rsid w:val="00D455CA"/>
    <w:rsid w:val="00D60AFD"/>
    <w:rsid w:val="00D6101C"/>
    <w:rsid w:val="00D64920"/>
    <w:rsid w:val="00D65CD8"/>
    <w:rsid w:val="00D70FC9"/>
    <w:rsid w:val="00D901AE"/>
    <w:rsid w:val="00D91F2A"/>
    <w:rsid w:val="00D9737E"/>
    <w:rsid w:val="00DA121A"/>
    <w:rsid w:val="00DA23FD"/>
    <w:rsid w:val="00DA246F"/>
    <w:rsid w:val="00DB0A47"/>
    <w:rsid w:val="00DB4C6C"/>
    <w:rsid w:val="00DB7A97"/>
    <w:rsid w:val="00DC0E86"/>
    <w:rsid w:val="00DC377C"/>
    <w:rsid w:val="00DD4928"/>
    <w:rsid w:val="00DE0AC1"/>
    <w:rsid w:val="00DE3131"/>
    <w:rsid w:val="00DF1542"/>
    <w:rsid w:val="00DF6475"/>
    <w:rsid w:val="00DF7D6F"/>
    <w:rsid w:val="00E01E0C"/>
    <w:rsid w:val="00E02401"/>
    <w:rsid w:val="00E07179"/>
    <w:rsid w:val="00E07223"/>
    <w:rsid w:val="00E07967"/>
    <w:rsid w:val="00E145DB"/>
    <w:rsid w:val="00E17EB4"/>
    <w:rsid w:val="00E279C5"/>
    <w:rsid w:val="00E349F5"/>
    <w:rsid w:val="00E3603C"/>
    <w:rsid w:val="00E36561"/>
    <w:rsid w:val="00E514B2"/>
    <w:rsid w:val="00E536D7"/>
    <w:rsid w:val="00E7044F"/>
    <w:rsid w:val="00E7573F"/>
    <w:rsid w:val="00E81A38"/>
    <w:rsid w:val="00E912ED"/>
    <w:rsid w:val="00EB4F7F"/>
    <w:rsid w:val="00EB5864"/>
    <w:rsid w:val="00EC26DE"/>
    <w:rsid w:val="00ED26D8"/>
    <w:rsid w:val="00EE4FFF"/>
    <w:rsid w:val="00EE61A9"/>
    <w:rsid w:val="00EF5B20"/>
    <w:rsid w:val="00F172A4"/>
    <w:rsid w:val="00F365CA"/>
    <w:rsid w:val="00F40B40"/>
    <w:rsid w:val="00F4352C"/>
    <w:rsid w:val="00F5109F"/>
    <w:rsid w:val="00F570BA"/>
    <w:rsid w:val="00F6559A"/>
    <w:rsid w:val="00F72A4E"/>
    <w:rsid w:val="00F744B2"/>
    <w:rsid w:val="00F74CC6"/>
    <w:rsid w:val="00F7632F"/>
    <w:rsid w:val="00F90D41"/>
    <w:rsid w:val="00F975A2"/>
    <w:rsid w:val="00FB1D40"/>
    <w:rsid w:val="00FC489A"/>
    <w:rsid w:val="00FC4A48"/>
    <w:rsid w:val="00FD55CF"/>
    <w:rsid w:val="18B20145"/>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3640E"/>
  <w15:chartTrackingRefBased/>
  <w15:docId w15:val="{A9C1D497-CC75-4F4B-BB43-F9AA178AF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732FB"/>
    <w:rPr>
      <w:rFonts w:eastAsiaTheme="minorHAnsi" w:cs="Arial (Body CS)"/>
      <w:color w:val="107C5F" w:themeColor="accent5" w:themeShade="80"/>
      <w:kern w:val="2"/>
      <w:sz w:val="22"/>
      <w:szCs w:val="22"/>
      <w:lang w:eastAsia="en-US"/>
      <w14:ligatures w14:val="standardContextual"/>
    </w:rPr>
  </w:style>
  <w:style w:type="paragraph" w:styleId="Heading1">
    <w:name w:val="heading 1"/>
    <w:basedOn w:val="ListParagraph"/>
    <w:next w:val="Normal"/>
    <w:link w:val="Heading1Char"/>
    <w:uiPriority w:val="9"/>
    <w:qFormat/>
    <w:rsid w:val="00063396"/>
    <w:pPr>
      <w:tabs>
        <w:tab w:val="left" w:pos="684"/>
      </w:tabs>
      <w:spacing w:before="600"/>
      <w:ind w:left="720" w:hanging="720"/>
      <w:contextualSpacing w:val="0"/>
      <w:jc w:val="center"/>
      <w:outlineLvl w:val="0"/>
    </w:pPr>
    <w:rPr>
      <w:b/>
      <w:spacing w:val="4"/>
      <w:sz w:val="40"/>
      <w:szCs w:val="40"/>
    </w:rPr>
  </w:style>
  <w:style w:type="paragraph" w:styleId="Heading2">
    <w:name w:val="heading 2"/>
    <w:basedOn w:val="Normal"/>
    <w:next w:val="Normal"/>
    <w:link w:val="Heading2Char"/>
    <w:uiPriority w:val="9"/>
    <w:semiHidden/>
    <w:qFormat/>
    <w:rsid w:val="00DF6475"/>
    <w:pPr>
      <w:keepNext/>
      <w:keepLines/>
      <w:framePr w:hSpace="180" w:wrap="around" w:hAnchor="page" w:x="2885" w:y="871"/>
      <w:spacing w:line="204" w:lineRule="auto"/>
      <w:ind w:right="864"/>
      <w:outlineLvl w:val="1"/>
    </w:pPr>
    <w:rPr>
      <w:rFonts w:ascii="Daytona" w:eastAsiaTheme="majorEastAsia" w:hAnsi="Daytona" w:cs="Arial"/>
      <w:szCs w:val="32"/>
    </w:rPr>
  </w:style>
  <w:style w:type="paragraph" w:styleId="Heading3">
    <w:name w:val="heading 3"/>
    <w:basedOn w:val="Normal"/>
    <w:next w:val="Normal"/>
    <w:link w:val="Heading3Char"/>
    <w:uiPriority w:val="9"/>
    <w:semiHidden/>
    <w:qFormat/>
    <w:rsid w:val="00146EF4"/>
    <w:pPr>
      <w:keepNext/>
      <w:keepLines/>
      <w:framePr w:hSpace="180" w:wrap="around" w:hAnchor="page" w:x="2705" w:y="871"/>
      <w:spacing w:line="120" w:lineRule="auto"/>
      <w:outlineLvl w:val="2"/>
    </w:pPr>
    <w:rPr>
      <w:rFonts w:ascii="Daytona" w:eastAsiaTheme="majorEastAsia" w:hAnsi="Daytona" w:cs="Times New Roman (Headings CS)"/>
      <w:b/>
      <w:spacing w:val="4"/>
      <w:sz w:val="40"/>
      <w:szCs w:val="30"/>
    </w:rPr>
  </w:style>
  <w:style w:type="paragraph" w:styleId="Heading4">
    <w:name w:val="heading 4"/>
    <w:basedOn w:val="Normal"/>
    <w:next w:val="Normal"/>
    <w:link w:val="Heading4Char"/>
    <w:uiPriority w:val="9"/>
    <w:semiHidden/>
    <w:qFormat/>
    <w:rsid w:val="00C62588"/>
    <w:pPr>
      <w:keepNext/>
      <w:keepLines/>
      <w:outlineLvl w:val="3"/>
    </w:pPr>
    <w:rPr>
      <w:rFonts w:ascii="Daytona" w:eastAsiaTheme="majorEastAsia" w:hAnsi="Daytona" w:cs="Times New Roman (Headings CS)"/>
      <w:b/>
      <w:color w:val="FFFFFF" w:themeColor="text1"/>
      <w:sz w:val="28"/>
      <w:szCs w:val="30"/>
    </w:rPr>
  </w:style>
  <w:style w:type="paragraph" w:styleId="Heading5">
    <w:name w:val="heading 5"/>
    <w:basedOn w:val="Normal"/>
    <w:next w:val="Normal"/>
    <w:link w:val="Heading5Char"/>
    <w:uiPriority w:val="9"/>
    <w:semiHidden/>
    <w:qFormat/>
    <w:rsid w:val="00B12BF9"/>
    <w:pPr>
      <w:spacing w:line="252" w:lineRule="auto"/>
      <w:outlineLvl w:val="4"/>
    </w:pPr>
    <w:rPr>
      <w:rFonts w:ascii="Daytona" w:hAnsi="Daytona"/>
      <w:color w:val="FFFFFF" w:themeColor="text1"/>
      <w:sz w:val="20"/>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96"/>
    <w:rPr>
      <w:rFonts w:eastAsiaTheme="minorHAnsi" w:cs="Arial (Body CS)"/>
      <w:b/>
      <w:color w:val="107C5F" w:themeColor="accent5" w:themeShade="80"/>
      <w:spacing w:val="4"/>
      <w:kern w:val="2"/>
      <w:sz w:val="40"/>
      <w:szCs w:val="40"/>
      <w:lang w:eastAsia="en-US"/>
      <w14:ligatures w14:val="standardContextual"/>
    </w:rPr>
  </w:style>
  <w:style w:type="character" w:customStyle="1" w:styleId="Heading2Char">
    <w:name w:val="Heading 2 Char"/>
    <w:basedOn w:val="DefaultParagraphFont"/>
    <w:link w:val="Heading2"/>
    <w:uiPriority w:val="9"/>
    <w:semiHidden/>
    <w:rsid w:val="00FB1D40"/>
    <w:rPr>
      <w:rFonts w:ascii="Daytona" w:eastAsiaTheme="majorEastAsia" w:hAnsi="Daytona" w:cs="Arial"/>
      <w:color w:val="107C5F" w:themeColor="accent5" w:themeShade="80"/>
      <w:kern w:val="2"/>
      <w:sz w:val="22"/>
      <w:szCs w:val="32"/>
      <w:lang w:eastAsia="en-US"/>
      <w14:ligatures w14:val="standardContextual"/>
    </w:rPr>
  </w:style>
  <w:style w:type="character" w:customStyle="1" w:styleId="Heading3Char">
    <w:name w:val="Heading 3 Char"/>
    <w:basedOn w:val="DefaultParagraphFont"/>
    <w:link w:val="Heading3"/>
    <w:uiPriority w:val="9"/>
    <w:semiHidden/>
    <w:rsid w:val="00FB1D40"/>
    <w:rPr>
      <w:rFonts w:ascii="Daytona" w:eastAsiaTheme="majorEastAsia" w:hAnsi="Daytona" w:cs="Times New Roman (Headings CS)"/>
      <w:b/>
      <w:color w:val="107C5F" w:themeColor="accent5" w:themeShade="80"/>
      <w:spacing w:val="4"/>
      <w:kern w:val="2"/>
      <w:sz w:val="40"/>
      <w:szCs w:val="30"/>
      <w:lang w:eastAsia="en-US"/>
      <w14:ligatures w14:val="standardContextual"/>
    </w:rPr>
  </w:style>
  <w:style w:type="character" w:customStyle="1" w:styleId="Heading4Char">
    <w:name w:val="Heading 4 Char"/>
    <w:basedOn w:val="DefaultParagraphFont"/>
    <w:link w:val="Heading4"/>
    <w:uiPriority w:val="9"/>
    <w:semiHidden/>
    <w:rsid w:val="00FB1D40"/>
    <w:rPr>
      <w:rFonts w:ascii="Daytona" w:eastAsiaTheme="majorEastAsia" w:hAnsi="Daytona" w:cs="Times New Roman (Headings CS)"/>
      <w:b/>
      <w:color w:val="FFFFFF" w:themeColor="text1"/>
      <w:kern w:val="2"/>
      <w:sz w:val="28"/>
      <w:szCs w:val="30"/>
      <w:lang w:eastAsia="en-US"/>
      <w14:ligatures w14:val="standardContextual"/>
    </w:rPr>
  </w:style>
  <w:style w:type="character" w:customStyle="1" w:styleId="Heading5Char">
    <w:name w:val="Heading 5 Char"/>
    <w:basedOn w:val="DefaultParagraphFont"/>
    <w:link w:val="Heading5"/>
    <w:uiPriority w:val="9"/>
    <w:semiHidden/>
    <w:rsid w:val="00FB1D40"/>
    <w:rPr>
      <w:rFonts w:ascii="Daytona" w:eastAsiaTheme="minorHAnsi" w:hAnsi="Daytona" w:cs="Arial (Body CS)"/>
      <w:color w:val="FFFFFF" w:themeColor="text1"/>
      <w:kern w:val="2"/>
      <w:sz w:val="20"/>
      <w:szCs w:val="22"/>
      <w:lang w:eastAsia="en-US"/>
      <w14:ligatures w14:val="standardContextual"/>
    </w:rPr>
  </w:style>
  <w:style w:type="character" w:customStyle="1" w:styleId="Heading6Char">
    <w:name w:val="Heading 6 Char"/>
    <w:basedOn w:val="DefaultParagraphFont"/>
    <w:link w:val="Heading6"/>
    <w:uiPriority w:val="9"/>
    <w:semiHidden/>
    <w:rsid w:val="00FB1D40"/>
    <w:rPr>
      <w:rFonts w:eastAsiaTheme="majorEastAsia" w:cstheme="majorBidi"/>
      <w:i/>
      <w:iCs/>
      <w:color w:val="FFFFFF" w:themeColor="text1" w:themeTint="A6"/>
      <w:kern w:val="2"/>
      <w:sz w:val="22"/>
      <w:szCs w:val="22"/>
      <w:lang w:eastAsia="en-US"/>
      <w14:ligatures w14:val="standardContextual"/>
    </w:rPr>
  </w:style>
  <w:style w:type="character" w:customStyle="1" w:styleId="Heading7Char">
    <w:name w:val="Heading 7 Char"/>
    <w:basedOn w:val="DefaultParagraphFont"/>
    <w:link w:val="Heading7"/>
    <w:uiPriority w:val="9"/>
    <w:semiHidden/>
    <w:rsid w:val="00FB1D40"/>
    <w:rPr>
      <w:rFonts w:eastAsiaTheme="majorEastAsia" w:cstheme="majorBidi"/>
      <w:color w:val="FFFFFF"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FB1D40"/>
    <w:rPr>
      <w:rFonts w:eastAsiaTheme="majorEastAsia" w:cstheme="majorBidi"/>
      <w:i/>
      <w:iCs/>
      <w:color w:val="FFFFFF"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FB1D40"/>
    <w:rPr>
      <w:rFonts w:eastAsiaTheme="majorEastAsia" w:cstheme="majorBidi"/>
      <w:color w:val="FFFFFF" w:themeColor="text1" w:themeTint="D8"/>
      <w:kern w:val="2"/>
      <w:sz w:val="22"/>
      <w:szCs w:val="22"/>
      <w:lang w:eastAsia="en-US"/>
      <w14:ligatures w14:val="standardContextual"/>
    </w:rPr>
  </w:style>
  <w:style w:type="character" w:customStyle="1" w:styleId="TitleChar">
    <w:name w:val="Title Char"/>
    <w:basedOn w:val="DefaultParagraphFont"/>
    <w:link w:val="Title"/>
    <w:uiPriority w:val="10"/>
    <w:rsid w:val="00E536D7"/>
    <w:rPr>
      <w:rFonts w:asciiTheme="majorHAnsi" w:eastAsiaTheme="minorHAnsi" w:hAnsiTheme="majorHAnsi" w:cs="Arial (Body CS)"/>
      <w:b/>
      <w:color w:val="FFFFFF" w:themeColor="text1"/>
      <w:spacing w:val="4"/>
      <w:kern w:val="2"/>
      <w:sz w:val="192"/>
      <w:szCs w:val="40"/>
      <w:lang w:eastAsia="en-US"/>
      <w14:ligatures w14:val="standardContextual"/>
    </w:rPr>
  </w:style>
  <w:style w:type="paragraph" w:styleId="Title">
    <w:name w:val="Title"/>
    <w:basedOn w:val="Heading1"/>
    <w:next w:val="Normal"/>
    <w:link w:val="TitleChar"/>
    <w:uiPriority w:val="10"/>
    <w:qFormat/>
    <w:rsid w:val="00E536D7"/>
    <w:pPr>
      <w:tabs>
        <w:tab w:val="clear" w:pos="684"/>
      </w:tabs>
      <w:spacing w:before="4440" w:after="0" w:line="168" w:lineRule="auto"/>
      <w:ind w:left="0" w:firstLine="0"/>
    </w:pPr>
    <w:rPr>
      <w:rFonts w:asciiTheme="majorHAnsi" w:hAnsiTheme="majorHAnsi"/>
      <w:color w:val="FFFFFF" w:themeColor="text1"/>
      <w:sz w:val="192"/>
    </w:rPr>
  </w:style>
  <w:style w:type="character" w:customStyle="1" w:styleId="SubtitleChar">
    <w:name w:val="Subtitle Char"/>
    <w:basedOn w:val="DefaultParagraphFont"/>
    <w:link w:val="Subtitle"/>
    <w:uiPriority w:val="11"/>
    <w:rsid w:val="00C3607E"/>
    <w:rPr>
      <w:rFonts w:eastAsiaTheme="majorEastAsia" w:cs="Times New Roman (Headings CS)"/>
      <w:b/>
      <w:color w:val="FFFFFF" w:themeColor="text1"/>
      <w:kern w:val="2"/>
      <w:sz w:val="28"/>
      <w:szCs w:val="30"/>
      <w:lang w:eastAsia="en-US"/>
      <w14:ligatures w14:val="standardContextual"/>
    </w:rPr>
  </w:style>
  <w:style w:type="paragraph" w:styleId="Subtitle">
    <w:name w:val="Subtitle"/>
    <w:basedOn w:val="Heading4"/>
    <w:next w:val="Normal"/>
    <w:link w:val="SubtitleChar"/>
    <w:uiPriority w:val="11"/>
    <w:qFormat/>
    <w:rsid w:val="00C3607E"/>
    <w:pPr>
      <w:spacing w:before="600" w:after="0" w:line="240" w:lineRule="auto"/>
    </w:pPr>
    <w:rPr>
      <w:rFonts w:asciiTheme="minorHAnsi" w:hAnsiTheme="minorHAnsi"/>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FB1D40"/>
    <w:rPr>
      <w:rFonts w:eastAsiaTheme="minorHAnsi" w:cs="Arial (Body CS)"/>
      <w:i/>
      <w:iCs/>
      <w:color w:val="FFFFFF" w:themeColor="text1" w:themeTint="BF"/>
      <w:kern w:val="2"/>
      <w:sz w:val="22"/>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FB1D40"/>
    <w:rPr>
      <w:rFonts w:eastAsiaTheme="minorHAnsi" w:cs="Arial (Body CS)"/>
      <w:i/>
      <w:iCs/>
      <w:color w:val="D26D00" w:themeColor="accent1" w:themeShade="BF"/>
      <w:kern w:val="2"/>
      <w:sz w:val="22"/>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rsid w:val="000D1C54"/>
    <w:pPr>
      <w:tabs>
        <w:tab w:val="center" w:pos="4680"/>
        <w:tab w:val="right" w:pos="9360"/>
      </w:tabs>
    </w:pPr>
  </w:style>
  <w:style w:type="character" w:customStyle="1" w:styleId="FooterChar">
    <w:name w:val="Footer Char"/>
    <w:basedOn w:val="DefaultParagraphFont"/>
    <w:link w:val="Footer"/>
    <w:uiPriority w:val="99"/>
    <w:rsid w:val="00FB1D40"/>
    <w:rPr>
      <w:rFonts w:eastAsiaTheme="minorHAnsi" w:cs="Arial (Body CS)"/>
      <w:color w:val="107C5F" w:themeColor="accent5" w:themeShade="80"/>
      <w:kern w:val="2"/>
      <w:sz w:val="22"/>
      <w:szCs w:val="22"/>
      <w:lang w:eastAsia="en-US"/>
      <w14:ligatures w14:val="standardContextual"/>
    </w:rPr>
  </w:style>
  <w:style w:type="paragraph" w:styleId="Header">
    <w:name w:val="header"/>
    <w:basedOn w:val="Normal"/>
    <w:link w:val="HeaderChar"/>
    <w:uiPriority w:val="99"/>
    <w:rsid w:val="00AB2E8E"/>
    <w:pPr>
      <w:tabs>
        <w:tab w:val="center" w:pos="4680"/>
        <w:tab w:val="right" w:pos="9360"/>
      </w:tabs>
    </w:pPr>
  </w:style>
  <w:style w:type="character" w:customStyle="1" w:styleId="HeaderChar">
    <w:name w:val="Header Char"/>
    <w:basedOn w:val="DefaultParagraphFont"/>
    <w:link w:val="Header"/>
    <w:uiPriority w:val="99"/>
    <w:rsid w:val="00A732FB"/>
    <w:rPr>
      <w:rFonts w:eastAsiaTheme="minorHAnsi" w:cs="Arial (Body CS)"/>
      <w:color w:val="107C5F" w:themeColor="accent5" w:themeShade="80"/>
      <w:kern w:val="2"/>
      <w:sz w:val="22"/>
      <w:szCs w:val="22"/>
      <w:lang w:eastAsia="en-US"/>
      <w14:ligatures w14:val="standardContextual"/>
    </w:rPr>
  </w:style>
  <w:style w:type="paragraph" w:customStyle="1" w:styleId="Graphicplaceholder">
    <w:name w:val="Graphic placeholder"/>
    <w:basedOn w:val="Normal"/>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410A3"/>
    <w:rPr>
      <w:color w:val="7DD641" w:themeColor="accent4"/>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Name">
    <w:name w:val="Contact Name"/>
    <w:basedOn w:val="Normal"/>
    <w:next w:val="CoverPageInfo"/>
    <w:qFormat/>
    <w:rsid w:val="004D0EAC"/>
    <w:pPr>
      <w:spacing w:before="240"/>
    </w:pPr>
    <w:rPr>
      <w:color w:val="FFFFFF" w:themeColor="text1"/>
      <w:sz w:val="20"/>
    </w:rPr>
  </w:style>
  <w:style w:type="paragraph" w:customStyle="1" w:styleId="CoverPageInfo">
    <w:name w:val="Cover Page Info"/>
    <w:basedOn w:val="Normal"/>
    <w:qFormat/>
    <w:rsid w:val="004D0EAC"/>
    <w:rPr>
      <w:color w:val="FFFFFF" w:themeColor="text1"/>
      <w:sz w:val="20"/>
    </w:rPr>
  </w:style>
  <w:style w:type="paragraph" w:styleId="ListParagraph">
    <w:name w:val="List Paragraph"/>
    <w:basedOn w:val="Normal"/>
    <w:uiPriority w:val="34"/>
    <w:semiHidden/>
    <w:qFormat/>
    <w:rsid w:val="004D0EAC"/>
    <w:pPr>
      <w:contextualSpacing/>
    </w:pPr>
  </w:style>
  <w:style w:type="paragraph" w:customStyle="1" w:styleId="CoverPageSubheading">
    <w:name w:val="Cover Page Subheading"/>
    <w:basedOn w:val="Normal"/>
    <w:next w:val="CoverPageInfo"/>
    <w:qFormat/>
    <w:rsid w:val="00252AB9"/>
    <w:rPr>
      <w:b/>
      <w:color w:val="FFFFFF" w:themeColor="text1"/>
      <w:sz w:val="28"/>
    </w:rPr>
  </w:style>
  <w:style w:type="table" w:styleId="PlainTable1">
    <w:name w:val="Plain Table 1"/>
    <w:basedOn w:val="TableNormal"/>
    <w:uiPriority w:val="41"/>
    <w:rsid w:val="00124376"/>
    <w:pPr>
      <w:spacing w:after="0" w:line="240" w:lineRule="auto"/>
    </w:pPr>
    <w:tblPr>
      <w:tblStyleRowBandSize w:val="1"/>
      <w:tblStyleColBandSize w:val="1"/>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tblStylePr w:type="firstRow">
      <w:rPr>
        <w:b/>
        <w:bCs/>
      </w:rPr>
    </w:tblStylePr>
    <w:tblStylePr w:type="lastRow">
      <w:rPr>
        <w:b/>
        <w:bCs/>
      </w:rPr>
      <w:tblPr/>
      <w:tcPr>
        <w:tcBorders>
          <w:top w:val="double" w:sz="4" w:space="0" w:color="000000" w:themeColor="background1" w:themeShade="BF"/>
        </w:tcBorders>
      </w:tcPr>
    </w:tblStylePr>
    <w:tblStylePr w:type="firstCol">
      <w:rPr>
        <w:b/>
        <w:bCs/>
      </w:rPr>
    </w:tblStylePr>
    <w:tblStylePr w:type="lastCol">
      <w:rPr>
        <w:b/>
        <w:bCs/>
      </w:rPr>
    </w:tblStylePr>
    <w:tblStylePr w:type="band1Vert">
      <w:tblPr/>
      <w:tcPr>
        <w:shd w:val="clear" w:color="auto" w:fill="000000" w:themeFill="background1" w:themeFillShade="F2"/>
      </w:tcPr>
    </w:tblStylePr>
    <w:tblStylePr w:type="band1Horz">
      <w:tblPr/>
      <w:tcPr>
        <w:shd w:val="clear" w:color="auto" w:fill="000000" w:themeFill="background1" w:themeFillShade="F2"/>
      </w:tcPr>
    </w:tblStylePr>
  </w:style>
  <w:style w:type="paragraph" w:styleId="TOCHeading">
    <w:name w:val="TOC Heading"/>
    <w:basedOn w:val="Heading1"/>
    <w:next w:val="Normal"/>
    <w:uiPriority w:val="39"/>
    <w:unhideWhenUsed/>
    <w:qFormat/>
    <w:rsid w:val="00063396"/>
    <w:pPr>
      <w:keepNext/>
      <w:keepLines/>
      <w:tabs>
        <w:tab w:val="clear" w:pos="684"/>
      </w:tabs>
      <w:spacing w:before="240" w:after="0" w:line="259" w:lineRule="auto"/>
      <w:ind w:left="0" w:firstLine="0"/>
      <w:outlineLvl w:val="9"/>
    </w:pPr>
    <w:rPr>
      <w:rFonts w:asciiTheme="majorHAnsi" w:eastAsiaTheme="majorEastAsia" w:hAnsiTheme="majorHAnsi" w:cstheme="majorBidi"/>
      <w:b w:val="0"/>
      <w:color w:val="D26D00" w:themeColor="accent1" w:themeShade="BF"/>
      <w:spacing w:val="0"/>
      <w:kern w:val="0"/>
      <w:sz w:val="32"/>
      <w:szCs w:val="32"/>
      <w14:ligatures w14:val="none"/>
    </w:rPr>
  </w:style>
  <w:style w:type="paragraph" w:styleId="TOC1">
    <w:name w:val="toc 1"/>
    <w:basedOn w:val="Normal"/>
    <w:next w:val="Normal"/>
    <w:autoRedefine/>
    <w:uiPriority w:val="39"/>
    <w:unhideWhenUsed/>
    <w:rsid w:val="00063396"/>
    <w:pPr>
      <w:spacing w:after="100"/>
    </w:pPr>
  </w:style>
  <w:style w:type="table" w:styleId="GridTable4-Accent4">
    <w:name w:val="Grid Table 4 Accent 4"/>
    <w:basedOn w:val="TableNormal"/>
    <w:uiPriority w:val="49"/>
    <w:rsid w:val="009E4076"/>
    <w:pPr>
      <w:spacing w:after="0" w:line="240" w:lineRule="auto"/>
    </w:pPr>
    <w:tblPr>
      <w:tblStyleRowBandSize w:val="1"/>
      <w:tblStyleColBandSize w:val="1"/>
      <w:tblBorders>
        <w:top w:val="single" w:sz="4" w:space="0" w:color="B0E68C" w:themeColor="accent4" w:themeTint="99"/>
        <w:left w:val="single" w:sz="4" w:space="0" w:color="B0E68C" w:themeColor="accent4" w:themeTint="99"/>
        <w:bottom w:val="single" w:sz="4" w:space="0" w:color="B0E68C" w:themeColor="accent4" w:themeTint="99"/>
        <w:right w:val="single" w:sz="4" w:space="0" w:color="B0E68C" w:themeColor="accent4" w:themeTint="99"/>
        <w:insideH w:val="single" w:sz="4" w:space="0" w:color="B0E68C" w:themeColor="accent4" w:themeTint="99"/>
        <w:insideV w:val="single" w:sz="4" w:space="0" w:color="B0E68C" w:themeColor="accent4" w:themeTint="99"/>
      </w:tblBorders>
    </w:tblPr>
    <w:tblStylePr w:type="firstRow">
      <w:rPr>
        <w:b/>
        <w:bCs/>
        <w:color w:val="000000" w:themeColor="background1"/>
      </w:rPr>
      <w:tblPr/>
      <w:tcPr>
        <w:tcBorders>
          <w:top w:val="single" w:sz="4" w:space="0" w:color="7DD641" w:themeColor="accent4"/>
          <w:left w:val="single" w:sz="4" w:space="0" w:color="7DD641" w:themeColor="accent4"/>
          <w:bottom w:val="single" w:sz="4" w:space="0" w:color="7DD641" w:themeColor="accent4"/>
          <w:right w:val="single" w:sz="4" w:space="0" w:color="7DD641" w:themeColor="accent4"/>
          <w:insideH w:val="nil"/>
          <w:insideV w:val="nil"/>
        </w:tcBorders>
        <w:shd w:val="clear" w:color="auto" w:fill="7DD641" w:themeFill="accent4"/>
      </w:tcPr>
    </w:tblStylePr>
    <w:tblStylePr w:type="lastRow">
      <w:rPr>
        <w:b/>
        <w:bCs/>
      </w:rPr>
      <w:tblPr/>
      <w:tcPr>
        <w:tcBorders>
          <w:top w:val="double" w:sz="4" w:space="0" w:color="7DD641" w:themeColor="accent4"/>
        </w:tcBorders>
      </w:tcPr>
    </w:tblStylePr>
    <w:tblStylePr w:type="firstCol">
      <w:rPr>
        <w:b/>
        <w:bCs/>
      </w:rPr>
    </w:tblStylePr>
    <w:tblStylePr w:type="lastCol">
      <w:rPr>
        <w:b/>
        <w:bCs/>
      </w:rPr>
    </w:tblStylePr>
    <w:tblStylePr w:type="band1Vert">
      <w:tblPr/>
      <w:tcPr>
        <w:shd w:val="clear" w:color="auto" w:fill="E4F6D8" w:themeFill="accent4" w:themeFillTint="33"/>
      </w:tcPr>
    </w:tblStylePr>
    <w:tblStylePr w:type="band1Horz">
      <w:tblPr/>
      <w:tcPr>
        <w:shd w:val="clear" w:color="auto" w:fill="E4F6D8" w:themeFill="accent4" w:themeFillTint="33"/>
      </w:tcPr>
    </w:tblStylePr>
  </w:style>
  <w:style w:type="table" w:styleId="GridTable5Dark-Accent4">
    <w:name w:val="Grid Table 5 Dark Accent 4"/>
    <w:basedOn w:val="TableNormal"/>
    <w:uiPriority w:val="50"/>
    <w:rsid w:val="00CB356C"/>
    <w:pPr>
      <w:spacing w:after="0" w:line="240" w:lineRule="auto"/>
    </w:pPr>
    <w:tblPr>
      <w:tblStyleRowBandSize w:val="1"/>
      <w:tblStyleColBandSize w:val="1"/>
      <w:tblBorders>
        <w:top w:val="single" w:sz="4" w:space="0" w:color="000000" w:themeColor="background1"/>
        <w:left w:val="single" w:sz="4" w:space="0" w:color="000000" w:themeColor="background1"/>
        <w:bottom w:val="single" w:sz="4" w:space="0" w:color="000000" w:themeColor="background1"/>
        <w:right w:val="single" w:sz="4" w:space="0" w:color="000000" w:themeColor="background1"/>
        <w:insideH w:val="single" w:sz="4" w:space="0" w:color="000000" w:themeColor="background1"/>
        <w:insideV w:val="single" w:sz="4" w:space="0" w:color="000000" w:themeColor="background1"/>
      </w:tblBorders>
    </w:tblPr>
    <w:tcPr>
      <w:shd w:val="clear" w:color="auto" w:fill="E4F6D8" w:themeFill="accent4" w:themeFillTint="33"/>
    </w:tcPr>
    <w:tblStylePr w:type="firstRow">
      <w:rPr>
        <w:b/>
        <w:bCs/>
        <w:color w:val="000000" w:themeColor="background1"/>
      </w:rPr>
      <w:tblPr/>
      <w:tcPr>
        <w:tcBorders>
          <w:top w:val="single" w:sz="4" w:space="0" w:color="000000" w:themeColor="background1"/>
          <w:left w:val="single" w:sz="4" w:space="0" w:color="000000" w:themeColor="background1"/>
          <w:right w:val="single" w:sz="4" w:space="0" w:color="000000" w:themeColor="background1"/>
          <w:insideH w:val="nil"/>
          <w:insideV w:val="nil"/>
        </w:tcBorders>
        <w:shd w:val="clear" w:color="auto" w:fill="7DD641" w:themeFill="accent4"/>
      </w:tcPr>
    </w:tblStylePr>
    <w:tblStylePr w:type="lastRow">
      <w:rPr>
        <w:b/>
        <w:bCs/>
        <w:color w:val="000000" w:themeColor="background1"/>
      </w:rPr>
      <w:tblPr/>
      <w:tcPr>
        <w:tcBorders>
          <w:left w:val="single" w:sz="4" w:space="0" w:color="000000" w:themeColor="background1"/>
          <w:bottom w:val="single" w:sz="4" w:space="0" w:color="000000" w:themeColor="background1"/>
          <w:right w:val="single" w:sz="4" w:space="0" w:color="000000" w:themeColor="background1"/>
          <w:insideH w:val="nil"/>
          <w:insideV w:val="nil"/>
        </w:tcBorders>
        <w:shd w:val="clear" w:color="auto" w:fill="7DD641" w:themeFill="accent4"/>
      </w:tcPr>
    </w:tblStylePr>
    <w:tblStylePr w:type="firstCol">
      <w:rPr>
        <w:b/>
        <w:bCs/>
        <w:color w:val="000000" w:themeColor="background1"/>
      </w:rPr>
      <w:tblPr/>
      <w:tcPr>
        <w:tcBorders>
          <w:top w:val="single" w:sz="4" w:space="0" w:color="000000" w:themeColor="background1"/>
          <w:left w:val="single" w:sz="4" w:space="0" w:color="000000" w:themeColor="background1"/>
          <w:bottom w:val="single" w:sz="4" w:space="0" w:color="000000" w:themeColor="background1"/>
          <w:insideV w:val="nil"/>
        </w:tcBorders>
        <w:shd w:val="clear" w:color="auto" w:fill="7DD641" w:themeFill="accent4"/>
      </w:tcPr>
    </w:tblStylePr>
    <w:tblStylePr w:type="lastCol">
      <w:rPr>
        <w:b/>
        <w:bCs/>
        <w:color w:val="000000" w:themeColor="background1"/>
      </w:rPr>
      <w:tblPr/>
      <w:tcPr>
        <w:tcBorders>
          <w:top w:val="single" w:sz="4" w:space="0" w:color="000000" w:themeColor="background1"/>
          <w:bottom w:val="single" w:sz="4" w:space="0" w:color="000000" w:themeColor="background1"/>
          <w:right w:val="single" w:sz="4" w:space="0" w:color="000000" w:themeColor="background1"/>
          <w:insideV w:val="nil"/>
        </w:tcBorders>
        <w:shd w:val="clear" w:color="auto" w:fill="7DD641" w:themeFill="accent4"/>
      </w:tcPr>
    </w:tblStylePr>
    <w:tblStylePr w:type="band1Vert">
      <w:tblPr/>
      <w:tcPr>
        <w:shd w:val="clear" w:color="auto" w:fill="CAEEB2" w:themeFill="accent4" w:themeFillTint="66"/>
      </w:tcPr>
    </w:tblStylePr>
    <w:tblStylePr w:type="band1Horz">
      <w:tblPr/>
      <w:tcPr>
        <w:shd w:val="clear" w:color="auto" w:fill="CAEEB2" w:themeFill="accent4" w:themeFillTint="66"/>
      </w:tcPr>
    </w:tblStylePr>
  </w:style>
  <w:style w:type="character" w:styleId="CommentReference">
    <w:name w:val="annotation reference"/>
    <w:basedOn w:val="DefaultParagraphFont"/>
    <w:uiPriority w:val="99"/>
    <w:semiHidden/>
    <w:unhideWhenUsed/>
    <w:rsid w:val="003130EB"/>
    <w:rPr>
      <w:sz w:val="16"/>
      <w:szCs w:val="16"/>
    </w:rPr>
  </w:style>
  <w:style w:type="paragraph" w:styleId="CommentText">
    <w:name w:val="annotation text"/>
    <w:basedOn w:val="Normal"/>
    <w:link w:val="CommentTextChar"/>
    <w:uiPriority w:val="99"/>
    <w:unhideWhenUsed/>
    <w:rsid w:val="003130EB"/>
    <w:pPr>
      <w:spacing w:line="240" w:lineRule="auto"/>
    </w:pPr>
    <w:rPr>
      <w:sz w:val="20"/>
      <w:szCs w:val="20"/>
    </w:rPr>
  </w:style>
  <w:style w:type="character" w:customStyle="1" w:styleId="CommentTextChar">
    <w:name w:val="Comment Text Char"/>
    <w:basedOn w:val="DefaultParagraphFont"/>
    <w:link w:val="CommentText"/>
    <w:uiPriority w:val="99"/>
    <w:rsid w:val="003130EB"/>
    <w:rPr>
      <w:rFonts w:eastAsiaTheme="minorHAnsi" w:cs="Arial (Body CS)"/>
      <w:color w:val="107C5F" w:themeColor="accent5" w:themeShade="80"/>
      <w:kern w:val="2"/>
      <w:sz w:val="20"/>
      <w:szCs w:val="20"/>
      <w:lang w:eastAsia="en-US"/>
      <w14:ligatures w14:val="standardContextual"/>
    </w:rPr>
  </w:style>
  <w:style w:type="paragraph" w:styleId="CommentSubject">
    <w:name w:val="annotation subject"/>
    <w:basedOn w:val="CommentText"/>
    <w:next w:val="CommentText"/>
    <w:link w:val="CommentSubjectChar"/>
    <w:uiPriority w:val="99"/>
    <w:semiHidden/>
    <w:unhideWhenUsed/>
    <w:rsid w:val="003130EB"/>
    <w:rPr>
      <w:b/>
      <w:bCs/>
    </w:rPr>
  </w:style>
  <w:style w:type="character" w:customStyle="1" w:styleId="CommentSubjectChar">
    <w:name w:val="Comment Subject Char"/>
    <w:basedOn w:val="CommentTextChar"/>
    <w:link w:val="CommentSubject"/>
    <w:uiPriority w:val="99"/>
    <w:semiHidden/>
    <w:rsid w:val="003130EB"/>
    <w:rPr>
      <w:rFonts w:eastAsiaTheme="minorHAnsi" w:cs="Arial (Body CS)"/>
      <w:b/>
      <w:bCs/>
      <w:color w:val="107C5F" w:themeColor="accent5" w:themeShade="80"/>
      <w:kern w:val="2"/>
      <w:sz w:val="20"/>
      <w:szCs w:val="20"/>
      <w:lang w:eastAsia="en-US"/>
      <w14:ligatures w14:val="standardContextual"/>
    </w:rPr>
  </w:style>
  <w:style w:type="character" w:styleId="FollowedHyperlink">
    <w:name w:val="FollowedHyperlink"/>
    <w:basedOn w:val="DefaultParagraphFont"/>
    <w:uiPriority w:val="99"/>
    <w:semiHidden/>
    <w:unhideWhenUsed/>
    <w:rsid w:val="00A33C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167139803">
      <w:bodyDiv w:val="1"/>
      <w:marLeft w:val="0"/>
      <w:marRight w:val="0"/>
      <w:marTop w:val="0"/>
      <w:marBottom w:val="0"/>
      <w:divBdr>
        <w:top w:val="none" w:sz="0" w:space="0" w:color="auto"/>
        <w:left w:val="none" w:sz="0" w:space="0" w:color="auto"/>
        <w:bottom w:val="none" w:sz="0" w:space="0" w:color="auto"/>
        <w:right w:val="none" w:sz="0" w:space="0" w:color="auto"/>
      </w:divBdr>
    </w:div>
    <w:div w:id="425880851">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161190318">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67238952">
      <w:bodyDiv w:val="1"/>
      <w:marLeft w:val="0"/>
      <w:marRight w:val="0"/>
      <w:marTop w:val="0"/>
      <w:marBottom w:val="0"/>
      <w:divBdr>
        <w:top w:val="none" w:sz="0" w:space="0" w:color="auto"/>
        <w:left w:val="none" w:sz="0" w:space="0" w:color="auto"/>
        <w:bottom w:val="none" w:sz="0" w:space="0" w:color="auto"/>
        <w:right w:val="none" w:sz="0" w:space="0" w:color="auto"/>
      </w:divBdr>
    </w:div>
    <w:div w:id="150143140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708019978">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1996687716">
      <w:bodyDiv w:val="1"/>
      <w:marLeft w:val="0"/>
      <w:marRight w:val="0"/>
      <w:marTop w:val="0"/>
      <w:marBottom w:val="0"/>
      <w:divBdr>
        <w:top w:val="none" w:sz="0" w:space="0" w:color="auto"/>
        <w:left w:val="none" w:sz="0" w:space="0" w:color="auto"/>
        <w:bottom w:val="none" w:sz="0" w:space="0" w:color="auto"/>
        <w:right w:val="none" w:sz="0" w:space="0" w:color="auto"/>
      </w:divBdr>
    </w:div>
    <w:div w:id="2000646202">
      <w:bodyDiv w:val="1"/>
      <w:marLeft w:val="0"/>
      <w:marRight w:val="0"/>
      <w:marTop w:val="0"/>
      <w:marBottom w:val="0"/>
      <w:divBdr>
        <w:top w:val="none" w:sz="0" w:space="0" w:color="auto"/>
        <w:left w:val="none" w:sz="0" w:space="0" w:color="auto"/>
        <w:bottom w:val="none" w:sz="0" w:space="0" w:color="auto"/>
        <w:right w:val="none" w:sz="0" w:space="0" w:color="auto"/>
      </w:divBdr>
    </w:div>
    <w:div w:id="20760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nodejs.org/en/docs" TargetMode="External"/><Relationship Id="rId3" Type="http://schemas.openxmlformats.org/officeDocument/2006/relationships/customXml" Target="../customXml/item3.xml"/><Relationship Id="rId21" Type="http://schemas.openxmlformats.org/officeDocument/2006/relationships/hyperlink" Target="https://nmap.org/book/"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docs.opnsense.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learn.microsoft.com/en-us/windows-server/networking/sdn/technologies/hyper-v-network-virtualization/hyperv-network-virtualization-overview-windows-server" TargetMode="External"/><Relationship Id="rId20" Type="http://schemas.openxmlformats.org/officeDocument/2006/relationships/hyperlink" Target="https://www.wireshark.org/docs/wsug_html_chunke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earn.microsoft.com/en-us/windows-server/" TargetMode="External"/><Relationship Id="rId23" Type="http://schemas.openxmlformats.org/officeDocument/2006/relationships/hyperlink" Target="https://www.youtube.com/playlist?list=PLWKjhJtqVAbnklGh3FNRLECx_2D_vK3mu" TargetMode="External"/><Relationship Id="rId10" Type="http://schemas.openxmlformats.org/officeDocument/2006/relationships/endnotes" Target="endnotes.xml"/><Relationship Id="rId19" Type="http://schemas.openxmlformats.org/officeDocument/2006/relationships/hyperlink" Target="https://www.mongodb.com/docs/manu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tenable.com/ness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skinner\AppData\Roaming\Microsoft\Templates\General%20business%20proposal.dotx" TargetMode="External"/></Relationships>
</file>

<file path=word/theme/theme1.xml><?xml version="1.0" encoding="utf-8"?>
<a:theme xmlns:a="http://schemas.openxmlformats.org/drawingml/2006/main" name="Phoebe_1">
  <a:themeElements>
    <a:clrScheme name="Phoebe_1">
      <a:dk1>
        <a:srgbClr val="FFFFFF"/>
      </a:dk1>
      <a:lt1>
        <a:srgbClr val="000000"/>
      </a:lt1>
      <a:dk2>
        <a:srgbClr val="EFF5F3"/>
      </a:dk2>
      <a:lt2>
        <a:srgbClr val="51412E"/>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26">
      <a:majorFont>
        <a:latin typeface="Avenir Next LT Pro"/>
        <a:ea typeface=""/>
        <a:cs typeface=""/>
      </a:majorFont>
      <a:minorFont>
        <a:latin typeface="Dayto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1" id="{FC973F91-1E7B-504E-9827-E715B4090E94}" vid="{18D146FF-E6F3-6F43-B722-0D2904BEBAD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3.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General business proposal.dotx</Template>
  <TotalTime>6</TotalTime>
  <Pages>20</Pages>
  <Words>3777</Words>
  <Characters>23893</Characters>
  <Application>Microsoft Office Word</Application>
  <DocSecurity>0</DocSecurity>
  <Lines>661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wskinner</dc:creator>
  <cp:keywords/>
  <dc:description/>
  <cp:lastModifiedBy>William Skinner</cp:lastModifiedBy>
  <cp:revision>6</cp:revision>
  <cp:lastPrinted>2025-05-16T02:29:00Z</cp:lastPrinted>
  <dcterms:created xsi:type="dcterms:W3CDTF">2025-11-26T15:52:00Z</dcterms:created>
  <dcterms:modified xsi:type="dcterms:W3CDTF">2026-01-06T21:56:00Z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39ea5267-9d34-4399-82b6-5660e0c301ba</vt:lpwstr>
  </property>
</Properties>
</file>